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4BEB" w14:textId="413F02B0" w:rsidR="00FF48F1" w:rsidRPr="00CA708D" w:rsidRDefault="007F266E" w:rsidP="00FF48F1">
      <w:pPr>
        <w:ind w:left="-1418"/>
        <w:rPr>
          <w:sz w:val="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BB7CAF5" wp14:editId="14F1FE63">
            <wp:simplePos x="0" y="0"/>
            <wp:positionH relativeFrom="column">
              <wp:posOffset>-314325</wp:posOffset>
            </wp:positionH>
            <wp:positionV relativeFrom="paragraph">
              <wp:posOffset>-219075</wp:posOffset>
            </wp:positionV>
            <wp:extent cx="2538999" cy="1121133"/>
            <wp:effectExtent l="0" t="0" r="0" b="317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999" cy="112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125">
        <w:tab/>
      </w:r>
      <w:r w:rsidR="00FF48F1">
        <w:tab/>
      </w:r>
      <w:r w:rsidR="00FF48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B8C63A" wp14:editId="259963A2">
                <wp:simplePos x="0" y="0"/>
                <wp:positionH relativeFrom="column">
                  <wp:posOffset>2834640</wp:posOffset>
                </wp:positionH>
                <wp:positionV relativeFrom="paragraph">
                  <wp:posOffset>1062990</wp:posOffset>
                </wp:positionV>
                <wp:extent cx="3665220" cy="289560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D3ED20" w14:textId="77777777" w:rsidR="00ED50CF" w:rsidRPr="00502407" w:rsidRDefault="00ED50CF" w:rsidP="00FF48F1">
                            <w:pPr>
                              <w:jc w:val="right"/>
                              <w:rPr>
                                <w:rFonts w:cs="Arial"/>
                                <w:i/>
                              </w:rPr>
                            </w:pPr>
                          </w:p>
                          <w:p w14:paraId="1B3CCF66" w14:textId="77777777" w:rsidR="00ED50CF" w:rsidRPr="007B7D4D" w:rsidRDefault="00ED50CF" w:rsidP="00FF48F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B8C63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3.2pt;margin-top:83.7pt;width:288.6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" filled="f" stroked="f">
                <v:textbox>
                  <w:txbxContent>
                    <w:p w14:paraId="56D3ED20" w14:textId="77777777" w:rsidR="00ED50CF" w:rsidRPr="00502407" w:rsidRDefault="00ED50CF" w:rsidP="00FF48F1">
                      <w:pPr>
                        <w:jc w:val="right"/>
                        <w:rPr>
                          <w:rFonts w:cs="Arial"/>
                          <w:i/>
                        </w:rPr>
                      </w:pPr>
                    </w:p>
                    <w:p w14:paraId="1B3CCF66" w14:textId="77777777" w:rsidR="00ED50CF" w:rsidRPr="007B7D4D" w:rsidRDefault="00ED50CF" w:rsidP="00FF48F1"/>
                  </w:txbxContent>
                </v:textbox>
              </v:shape>
            </w:pict>
          </mc:Fallback>
        </mc:AlternateContent>
      </w:r>
    </w:p>
    <w:p w14:paraId="6178219A" w14:textId="77777777" w:rsidR="00FF48F1" w:rsidRPr="00CA708D" w:rsidRDefault="00FF48F1" w:rsidP="00FF48F1">
      <w:pPr>
        <w:ind w:left="-1418"/>
        <w:rPr>
          <w:sz w:val="4"/>
        </w:rPr>
      </w:pPr>
      <w:r>
        <w:tab/>
      </w:r>
    </w:p>
    <w:p w14:paraId="58AE09BB" w14:textId="77777777" w:rsidR="00FF48F1" w:rsidRPr="00D50B65" w:rsidRDefault="008B5306" w:rsidP="00FF48F1">
      <w:pPr>
        <w:rPr>
          <w:lang w:val="nl-NL"/>
        </w:rPr>
        <w:sectPr w:rsidR="00FF48F1" w:rsidRPr="00D50B65" w:rsidSect="0025580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7" w:h="16840" w:code="9"/>
          <w:pgMar w:top="1134" w:right="1134" w:bottom="1134" w:left="1134" w:header="567" w:footer="567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04A690" wp14:editId="2176D721">
                <wp:simplePos x="0" y="0"/>
                <wp:positionH relativeFrom="column">
                  <wp:posOffset>1346836</wp:posOffset>
                </wp:positionH>
                <wp:positionV relativeFrom="paragraph">
                  <wp:posOffset>1174115</wp:posOffset>
                </wp:positionV>
                <wp:extent cx="5121910" cy="500380"/>
                <wp:effectExtent l="0" t="0" r="0" b="381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191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BD03E" w14:textId="77777777" w:rsidR="00ED50CF" w:rsidRDefault="00ED50CF" w:rsidP="00FF48F1">
                            <w:pPr>
                              <w:jc w:val="right"/>
                              <w:rPr>
                                <w:bCs/>
                                <w:sz w:val="36"/>
                              </w:rPr>
                            </w:pPr>
                            <w:r>
                              <w:rPr>
                                <w:bCs/>
                                <w:sz w:val="36"/>
                              </w:rPr>
                              <w:t>BLOC 1</w:t>
                            </w:r>
                          </w:p>
                          <w:p w14:paraId="46A0BE07" w14:textId="77777777" w:rsidR="00ED50CF" w:rsidRDefault="00ED50CF" w:rsidP="00FF48F1">
                            <w:pPr>
                              <w:jc w:val="right"/>
                              <w:rPr>
                                <w:bCs/>
                                <w:sz w:val="36"/>
                              </w:rPr>
                            </w:pPr>
                          </w:p>
                          <w:p w14:paraId="1FA6F4C7" w14:textId="77777777" w:rsidR="00ED50CF" w:rsidRDefault="00ED50CF" w:rsidP="00FF48F1">
                            <w:pPr>
                              <w:jc w:val="right"/>
                              <w:rPr>
                                <w:bCs/>
                                <w:sz w:val="36"/>
                              </w:rPr>
                            </w:pPr>
                            <w:r>
                              <w:rPr>
                                <w:bCs/>
                                <w:sz w:val="36"/>
                              </w:rPr>
                              <w:t>Conna</w:t>
                            </w:r>
                            <w:r w:rsidRPr="001E5382">
                              <w:rPr>
                                <w:bCs/>
                                <w:color w:val="000000" w:themeColor="text1"/>
                                <w:sz w:val="36"/>
                              </w:rPr>
                              <w:t>î</w:t>
                            </w:r>
                            <w:r w:rsidRPr="00973B7B">
                              <w:rPr>
                                <w:bCs/>
                                <w:color w:val="000000" w:themeColor="text1"/>
                                <w:sz w:val="36"/>
                              </w:rPr>
                              <w:t>t</w:t>
                            </w:r>
                            <w:r>
                              <w:rPr>
                                <w:bCs/>
                                <w:sz w:val="36"/>
                              </w:rPr>
                              <w:t>re, développer, entretenir un portefeuille de clients professionnels dans la banque</w:t>
                            </w:r>
                          </w:p>
                          <w:p w14:paraId="63092EC9" w14:textId="77777777" w:rsidR="00ED50CF" w:rsidRDefault="00ED50CF" w:rsidP="00FF48F1">
                            <w:pPr>
                              <w:jc w:val="right"/>
                              <w:rPr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4A690" id="Zone de texte 5" o:spid="_x0000_s1027" type="#_x0000_t202" style="position:absolute;left:0;text-align:left;margin-left:106.05pt;margin-top:92.45pt;width:403.3pt;height:3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" filled="f" stroked="f">
                <v:textbox style="mso-fit-shape-to-text:t">
                  <w:txbxContent>
                    <w:p w14:paraId="59EBD03E" w14:textId="77777777" w:rsidR="00ED50CF" w:rsidRDefault="00ED50CF" w:rsidP="00FF48F1">
                      <w:pPr>
                        <w:jc w:val="right"/>
                        <w:rPr>
                          <w:bCs/>
                          <w:sz w:val="36"/>
                        </w:rPr>
                      </w:pPr>
                      <w:r>
                        <w:rPr>
                          <w:bCs/>
                          <w:sz w:val="36"/>
                        </w:rPr>
                        <w:t>BLOC 1</w:t>
                      </w:r>
                    </w:p>
                    <w:p w14:paraId="46A0BE07" w14:textId="77777777" w:rsidR="00ED50CF" w:rsidRDefault="00ED50CF" w:rsidP="00FF48F1">
                      <w:pPr>
                        <w:jc w:val="right"/>
                        <w:rPr>
                          <w:bCs/>
                          <w:sz w:val="36"/>
                        </w:rPr>
                      </w:pPr>
                    </w:p>
                    <w:p w14:paraId="1FA6F4C7" w14:textId="77777777" w:rsidR="00ED50CF" w:rsidRDefault="00ED50CF" w:rsidP="00FF48F1">
                      <w:pPr>
                        <w:jc w:val="right"/>
                        <w:rPr>
                          <w:bCs/>
                          <w:sz w:val="36"/>
                        </w:rPr>
                      </w:pPr>
                      <w:r>
                        <w:rPr>
                          <w:bCs/>
                          <w:sz w:val="36"/>
                        </w:rPr>
                        <w:t>Conna</w:t>
                      </w:r>
                      <w:r w:rsidRPr="001E5382">
                        <w:rPr>
                          <w:bCs/>
                          <w:color w:val="000000" w:themeColor="text1"/>
                          <w:sz w:val="36"/>
                        </w:rPr>
                        <w:t>î</w:t>
                      </w:r>
                      <w:r w:rsidRPr="00973B7B">
                        <w:rPr>
                          <w:bCs/>
                          <w:color w:val="000000" w:themeColor="text1"/>
                          <w:sz w:val="36"/>
                        </w:rPr>
                        <w:t>t</w:t>
                      </w:r>
                      <w:r>
                        <w:rPr>
                          <w:bCs/>
                          <w:sz w:val="36"/>
                        </w:rPr>
                        <w:t>re, développer, entretenir un portefeuille de clients professionnels dans la banque</w:t>
                      </w:r>
                    </w:p>
                    <w:p w14:paraId="63092EC9" w14:textId="77777777" w:rsidR="00ED50CF" w:rsidRDefault="00ED50CF" w:rsidP="00FF48F1">
                      <w:pPr>
                        <w:jc w:val="right"/>
                        <w:rPr>
                          <w:bCs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24C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7C748" wp14:editId="7C14FB21">
                <wp:simplePos x="0" y="0"/>
                <wp:positionH relativeFrom="column">
                  <wp:posOffset>1938050</wp:posOffset>
                </wp:positionH>
                <wp:positionV relativeFrom="paragraph">
                  <wp:posOffset>3261862</wp:posOffset>
                </wp:positionV>
                <wp:extent cx="4591685" cy="520995"/>
                <wp:effectExtent l="0" t="0" r="0" b="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685" cy="52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5803A" w14:textId="77777777" w:rsidR="00ED50CF" w:rsidRDefault="00ED50CF" w:rsidP="00FF48F1">
                            <w:pPr>
                              <w:ind w:left="-142"/>
                              <w:jc w:val="right"/>
                              <w:rPr>
                                <w:rFonts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7454F208" w14:textId="77777777" w:rsidR="00ED50CF" w:rsidRDefault="00ED50CF" w:rsidP="00FF48F1">
                            <w:pPr>
                              <w:ind w:left="-142"/>
                              <w:jc w:val="right"/>
                              <w:rPr>
                                <w:rFonts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Durée de l’épreuve : 0 h </w:t>
                            </w:r>
                            <w:r w:rsidRPr="00973B7B">
                              <w:rPr>
                                <w:rFonts w:cs="Arial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  <w:p w14:paraId="79D60940" w14:textId="77777777" w:rsidR="00ED50CF" w:rsidRDefault="00ED50CF" w:rsidP="00FF48F1">
                            <w:pPr>
                              <w:ind w:left="-142"/>
                              <w:jc w:val="right"/>
                              <w:rPr>
                                <w:rFonts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232DCF44" w14:textId="77777777" w:rsidR="00ED50CF" w:rsidRPr="00502407" w:rsidRDefault="00ED50CF" w:rsidP="00FF48F1">
                            <w:pPr>
                              <w:ind w:left="-142"/>
                              <w:jc w:val="right"/>
                              <w:rPr>
                                <w:rFonts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2F7536A6" w14:textId="77777777" w:rsidR="00ED50CF" w:rsidRPr="00270585" w:rsidRDefault="00ED50CF" w:rsidP="00FF48F1">
                            <w:pPr>
                              <w:ind w:left="-142"/>
                              <w:jc w:val="right"/>
                              <w:rPr>
                                <w:rFonts w:cs="Aria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7C748" id="Zone de texte 9" o:spid="_x0000_s1028" type="#_x0000_t202" style="position:absolute;left:0;text-align:left;margin-left:152.6pt;margin-top:256.85pt;width:361.55pt;height:4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Oq5QEAAKgDAAAOAAAAZHJzL2Uyb0RvYy54bWysU9tu2zAMfR+wfxD0vviCuGu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" filled="f" stroked="f">
                <v:textbox>
                  <w:txbxContent>
                    <w:p w14:paraId="3B45803A" w14:textId="77777777" w:rsidR="00ED50CF" w:rsidRDefault="00ED50CF" w:rsidP="00FF48F1">
                      <w:pPr>
                        <w:ind w:left="-142"/>
                        <w:jc w:val="right"/>
                        <w:rPr>
                          <w:rFonts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7454F208" w14:textId="77777777" w:rsidR="00ED50CF" w:rsidRDefault="00ED50CF" w:rsidP="00FF48F1">
                      <w:pPr>
                        <w:ind w:left="-142"/>
                        <w:jc w:val="right"/>
                        <w:rPr>
                          <w:rFonts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Durée de l’épreuve : 0 h </w:t>
                      </w:r>
                      <w:r w:rsidRPr="00973B7B">
                        <w:rPr>
                          <w:rFonts w:cs="Arial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  <w:t>25</w:t>
                      </w:r>
                    </w:p>
                    <w:p w14:paraId="79D60940" w14:textId="77777777" w:rsidR="00ED50CF" w:rsidRDefault="00ED50CF" w:rsidP="00FF48F1">
                      <w:pPr>
                        <w:ind w:left="-142"/>
                        <w:jc w:val="right"/>
                        <w:rPr>
                          <w:rFonts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232DCF44" w14:textId="77777777" w:rsidR="00ED50CF" w:rsidRPr="00502407" w:rsidRDefault="00ED50CF" w:rsidP="00FF48F1">
                      <w:pPr>
                        <w:ind w:left="-142"/>
                        <w:jc w:val="right"/>
                        <w:rPr>
                          <w:rFonts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2F7536A6" w14:textId="77777777" w:rsidR="00ED50CF" w:rsidRPr="00270585" w:rsidRDefault="00ED50CF" w:rsidP="00FF48F1">
                      <w:pPr>
                        <w:ind w:left="-142"/>
                        <w:jc w:val="right"/>
                        <w:rPr>
                          <w:rFonts w:cs="Arial"/>
                          <w:bCs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8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3295B" wp14:editId="4A867860">
                <wp:simplePos x="0" y="0"/>
                <wp:positionH relativeFrom="column">
                  <wp:posOffset>2109374</wp:posOffset>
                </wp:positionH>
                <wp:positionV relativeFrom="paragraph">
                  <wp:posOffset>329002</wp:posOffset>
                </wp:positionV>
                <wp:extent cx="4349115" cy="655176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115" cy="655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87012" w14:textId="77777777" w:rsidR="00ED50CF" w:rsidRPr="004437F1" w:rsidRDefault="00ED50CF" w:rsidP="00FF48F1">
                            <w:pPr>
                              <w:jc w:val="right"/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36"/>
                                <w:szCs w:val="36"/>
                              </w:rPr>
                              <w:t>Conseiller bancaire clientèle</w:t>
                            </w: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  <w:t>de professionnels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3295B" id="Zone de texte 4" o:spid="_x0000_s1029" type="#_x0000_t202" style="position:absolute;left:0;text-align:left;margin-left:166.1pt;margin-top:25.9pt;width:342.45pt;height:5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" filled="f" stroked="f">
                <v:textbox>
                  <w:txbxContent>
                    <w:p w14:paraId="27B87012" w14:textId="77777777" w:rsidR="00ED50CF" w:rsidRPr="004437F1" w:rsidRDefault="00ED50CF" w:rsidP="00FF48F1">
                      <w:pPr>
                        <w:jc w:val="right"/>
                        <w:rPr>
                          <w:rFonts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-BoldMT" w:hAnsi="Arial-BoldMT" w:cs="Arial-BoldMT"/>
                          <w:b/>
                          <w:bCs/>
                          <w:sz w:val="36"/>
                          <w:szCs w:val="36"/>
                        </w:rPr>
                        <w:t>Conseiller bancaire clientèle</w:t>
                      </w:r>
                      <w:r>
                        <w:rPr>
                          <w:rFonts w:ascii="Arial-BoldMT" w:hAnsi="Arial-BoldMT" w:cs="Arial-BoldMT"/>
                          <w:b/>
                          <w:bCs/>
                          <w:sz w:val="36"/>
                          <w:szCs w:val="36"/>
                        </w:rPr>
                        <w:br/>
                        <w:t>de professionnels</w:t>
                      </w:r>
                    </w:p>
                  </w:txbxContent>
                </v:textbox>
              </v:shape>
            </w:pict>
          </mc:Fallback>
        </mc:AlternateContent>
      </w:r>
      <w:r w:rsidR="00FF48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4DF6E" wp14:editId="52BC4FA8">
                <wp:simplePos x="0" y="0"/>
                <wp:positionH relativeFrom="column">
                  <wp:posOffset>3014345</wp:posOffset>
                </wp:positionH>
                <wp:positionV relativeFrom="paragraph">
                  <wp:posOffset>4497070</wp:posOffset>
                </wp:positionV>
                <wp:extent cx="3458845" cy="208280"/>
                <wp:effectExtent l="0" t="0" r="0" b="127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E1143C" w14:textId="77777777" w:rsidR="00ED50CF" w:rsidRPr="00BB29E9" w:rsidRDefault="00ED50CF" w:rsidP="00FF48F1">
                            <w:pPr>
                              <w:jc w:val="right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BB29E9">
                              <w:rPr>
                                <w:caps/>
                                <w:sz w:val="16"/>
                                <w:szCs w:val="16"/>
                              </w:rPr>
                              <w:t>BLOC 1</w:t>
                            </w:r>
                            <w:r w:rsidRPr="00BB29E9">
                              <w:rPr>
                                <w:b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29E9">
                              <w:rPr>
                                <w:caps/>
                                <w:sz w:val="16"/>
                                <w:szCs w:val="16"/>
                              </w:rPr>
                              <w:t xml:space="preserve">- sujet </w:t>
                            </w:r>
                            <w:r>
                              <w:rPr>
                                <w:caps/>
                                <w:sz w:val="16"/>
                                <w:szCs w:val="16"/>
                              </w:rPr>
                              <w:t>3</w:t>
                            </w:r>
                            <w:r w:rsidRPr="00BB29E9">
                              <w:rPr>
                                <w:caps/>
                                <w:sz w:val="16"/>
                                <w:szCs w:val="16"/>
                              </w:rPr>
                              <w:t xml:space="preserve"> - Examen ORAL - </w:t>
                            </w:r>
                            <w:r>
                              <w:rPr>
                                <w:caps/>
                                <w:sz w:val="16"/>
                                <w:szCs w:val="16"/>
                              </w:rPr>
                              <w:t>énoncé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4DF6E" id="Zone de texte 6" o:spid="_x0000_s1030" type="#_x0000_t202" style="position:absolute;left:0;text-align:left;margin-left:237.35pt;margin-top:354.1pt;width:272.35pt;height:1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" filled="f" stroked="f">
                <v:textbox style="mso-fit-shape-to-text:t">
                  <w:txbxContent>
                    <w:p w14:paraId="27E1143C" w14:textId="77777777" w:rsidR="00ED50CF" w:rsidRPr="00BB29E9" w:rsidRDefault="00ED50CF" w:rsidP="00FF48F1">
                      <w:pPr>
                        <w:jc w:val="right"/>
                        <w:rPr>
                          <w:b/>
                          <w:sz w:val="16"/>
                          <w:szCs w:val="16"/>
                        </w:rPr>
                      </w:pPr>
                      <w:r w:rsidRPr="00BB29E9">
                        <w:rPr>
                          <w:caps/>
                          <w:sz w:val="16"/>
                          <w:szCs w:val="16"/>
                        </w:rPr>
                        <w:t>BLOC 1</w:t>
                      </w:r>
                      <w:r w:rsidRPr="00BB29E9">
                        <w:rPr>
                          <w:b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B29E9">
                        <w:rPr>
                          <w:caps/>
                          <w:sz w:val="16"/>
                          <w:szCs w:val="16"/>
                        </w:rPr>
                        <w:t xml:space="preserve">- sujet </w:t>
                      </w:r>
                      <w:r>
                        <w:rPr>
                          <w:caps/>
                          <w:sz w:val="16"/>
                          <w:szCs w:val="16"/>
                        </w:rPr>
                        <w:t>3</w:t>
                      </w:r>
                      <w:r w:rsidRPr="00BB29E9">
                        <w:rPr>
                          <w:caps/>
                          <w:sz w:val="16"/>
                          <w:szCs w:val="16"/>
                        </w:rPr>
                        <w:t xml:space="preserve"> - Examen ORAL - </w:t>
                      </w:r>
                      <w:r>
                        <w:rPr>
                          <w:caps/>
                          <w:sz w:val="16"/>
                          <w:szCs w:val="16"/>
                        </w:rPr>
                        <w:t>énoncé</w:t>
                      </w:r>
                    </w:p>
                  </w:txbxContent>
                </v:textbox>
              </v:shape>
            </w:pict>
          </mc:Fallback>
        </mc:AlternateContent>
      </w:r>
      <w:r w:rsidR="00FF48F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48D1ED" wp14:editId="0DAA282C">
                <wp:simplePos x="0" y="0"/>
                <wp:positionH relativeFrom="column">
                  <wp:posOffset>1861820</wp:posOffset>
                </wp:positionH>
                <wp:positionV relativeFrom="paragraph">
                  <wp:posOffset>2685415</wp:posOffset>
                </wp:positionV>
                <wp:extent cx="4594225" cy="790575"/>
                <wp:effectExtent l="0" t="0" r="0" b="9525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42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8EC9D" w14:textId="77777777" w:rsidR="00ED50CF" w:rsidRPr="00502407" w:rsidRDefault="00ED50CF" w:rsidP="00FF48F1">
                            <w:pPr>
                              <w:jc w:val="right"/>
                              <w:rPr>
                                <w:rFonts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 w:val="32"/>
                                <w:szCs w:val="32"/>
                              </w:rPr>
                              <w:t>Épreuve orale</w:t>
                            </w:r>
                            <w:r>
                              <w:rPr>
                                <w:rFonts w:cs="Arial"/>
                                <w:bCs/>
                                <w:sz w:val="32"/>
                                <w:szCs w:val="32"/>
                              </w:rPr>
                              <w:br/>
                              <w:t>Sujet 3 – Énoncé</w:t>
                            </w:r>
                            <w:r w:rsidRPr="00502407">
                              <w:rPr>
                                <w:rFonts w:cs="Arial"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7B69F9E1" w14:textId="77777777" w:rsidR="00ED50CF" w:rsidRPr="00270585" w:rsidRDefault="00ED50CF" w:rsidP="00FF48F1">
                            <w:pPr>
                              <w:jc w:val="right"/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8D1ED" id="Zone de texte 7" o:spid="_x0000_s1031" type="#_x0000_t202" style="position:absolute;left:0;text-align:left;margin-left:146.6pt;margin-top:211.45pt;width:361.75pt;height:6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" filled="f" stroked="f">
                <v:textbox>
                  <w:txbxContent>
                    <w:p w14:paraId="1208EC9D" w14:textId="77777777" w:rsidR="00ED50CF" w:rsidRPr="00502407" w:rsidRDefault="00ED50CF" w:rsidP="00FF48F1">
                      <w:pPr>
                        <w:jc w:val="right"/>
                        <w:rPr>
                          <w:rFonts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/>
                          <w:bCs/>
                          <w:sz w:val="32"/>
                          <w:szCs w:val="32"/>
                        </w:rPr>
                        <w:t>Épreuve orale</w:t>
                      </w:r>
                      <w:r>
                        <w:rPr>
                          <w:rFonts w:cs="Arial"/>
                          <w:bCs/>
                          <w:sz w:val="32"/>
                          <w:szCs w:val="32"/>
                        </w:rPr>
                        <w:br/>
                        <w:t>Sujet 3 – Énoncé</w:t>
                      </w:r>
                      <w:r w:rsidRPr="00502407">
                        <w:rPr>
                          <w:rFonts w:cs="Arial"/>
                          <w:bCs/>
                          <w:sz w:val="32"/>
                          <w:szCs w:val="32"/>
                        </w:rPr>
                        <w:br/>
                      </w:r>
                    </w:p>
                    <w:p w14:paraId="7B69F9E1" w14:textId="77777777" w:rsidR="00ED50CF" w:rsidRPr="00270585" w:rsidRDefault="00ED50CF" w:rsidP="00FF48F1">
                      <w:pPr>
                        <w:jc w:val="right"/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B828BF" w14:textId="77777777" w:rsidR="00255808" w:rsidRPr="00CA708D" w:rsidRDefault="00255808" w:rsidP="00255808">
      <w:pPr>
        <w:ind w:left="-1418"/>
        <w:rPr>
          <w:sz w:val="4"/>
        </w:rPr>
      </w:pPr>
    </w:p>
    <w:p w14:paraId="5EFFEABF" w14:textId="77777777" w:rsidR="00255808" w:rsidRDefault="00255808" w:rsidP="00AA7A6C"/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9639"/>
      </w:tblGrid>
      <w:tr w:rsidR="00AA7A6C" w:rsidRPr="003E6A16" w14:paraId="3F7F3E37" w14:textId="77777777" w:rsidTr="00566AE9">
        <w:trPr>
          <w:cantSplit/>
          <w:trHeight w:val="614"/>
          <w:jc w:val="center"/>
        </w:trPr>
        <w:tc>
          <w:tcPr>
            <w:tcW w:w="9639" w:type="dxa"/>
            <w:shd w:val="clear" w:color="auto" w:fill="D9D9D9"/>
            <w:vAlign w:val="center"/>
          </w:tcPr>
          <w:p w14:paraId="1ADD868B" w14:textId="77777777" w:rsidR="00AA7A6C" w:rsidRPr="00CB5924" w:rsidRDefault="00AA7A6C" w:rsidP="00422A6D">
            <w:pPr>
              <w:spacing w:before="240" w:after="240"/>
              <w:jc w:val="center"/>
              <w:rPr>
                <w:rFonts w:cs="Arial"/>
                <w:b/>
                <w:bCs/>
                <w:spacing w:val="20"/>
                <w:sz w:val="24"/>
                <w:szCs w:val="24"/>
              </w:rPr>
            </w:pPr>
            <w:r w:rsidRPr="00CB5924">
              <w:rPr>
                <w:rFonts w:cs="Arial"/>
                <w:b/>
                <w:bCs/>
                <w:spacing w:val="20"/>
                <w:sz w:val="24"/>
                <w:szCs w:val="24"/>
              </w:rPr>
              <w:t>RECOMMANDATIONS</w:t>
            </w:r>
            <w:r>
              <w:rPr>
                <w:rFonts w:cs="Arial"/>
                <w:b/>
                <w:bCs/>
                <w:spacing w:val="20"/>
                <w:sz w:val="24"/>
                <w:szCs w:val="24"/>
              </w:rPr>
              <w:t xml:space="preserve"> AUX CANDIDATS</w:t>
            </w:r>
          </w:p>
        </w:tc>
      </w:tr>
      <w:tr w:rsidR="00AA7A6C" w:rsidRPr="003E6A16" w14:paraId="12A31893" w14:textId="77777777" w:rsidTr="0080132B">
        <w:trPr>
          <w:cantSplit/>
          <w:trHeight w:val="1676"/>
          <w:jc w:val="center"/>
        </w:trPr>
        <w:tc>
          <w:tcPr>
            <w:tcW w:w="9639" w:type="dxa"/>
          </w:tcPr>
          <w:p w14:paraId="0F8294E8" w14:textId="68A6728C" w:rsidR="00AA7A6C" w:rsidRPr="00AC7F79" w:rsidRDefault="00AA7A6C" w:rsidP="00422A6D">
            <w:pPr>
              <w:pStyle w:val="Corptexte0"/>
            </w:pPr>
            <w:r w:rsidRPr="00AC7F79">
              <w:t>Ce sujet a été rédigé et validé</w:t>
            </w:r>
            <w:r w:rsidR="00791947" w:rsidRPr="00AC7F79">
              <w:t xml:space="preserve"> en </w:t>
            </w:r>
            <w:r w:rsidR="0080132B" w:rsidRPr="00AC7F79">
              <w:t>juillet 20</w:t>
            </w:r>
            <w:r w:rsidR="007D47B6">
              <w:t>23</w:t>
            </w:r>
            <w:r w:rsidRPr="00AC7F79">
              <w:t>.</w:t>
            </w:r>
          </w:p>
          <w:p w14:paraId="1F97425A" w14:textId="77777777" w:rsidR="00AA7A6C" w:rsidRPr="00AC7F79" w:rsidRDefault="00AA7A6C" w:rsidP="00422A6D">
            <w:pPr>
              <w:pStyle w:val="Pucesous-titre"/>
            </w:pPr>
            <w:r w:rsidRPr="00AC7F79">
              <w:t>Vérification du sujet</w:t>
            </w:r>
          </w:p>
          <w:p w14:paraId="08D947C5" w14:textId="77777777" w:rsidR="00AA7A6C" w:rsidRPr="006554E9" w:rsidRDefault="0080132B" w:rsidP="007972D2">
            <w:pPr>
              <w:pStyle w:val="Corptexte0"/>
            </w:pPr>
            <w:r w:rsidRPr="00AC7F79">
              <w:t>V</w:t>
            </w:r>
            <w:r w:rsidR="00AA7A6C" w:rsidRPr="00AC7F79">
              <w:t xml:space="preserve">érifiez la pagination et la bonne impression du sujet de la </w:t>
            </w:r>
            <w:r w:rsidR="00AA7A6C" w:rsidRPr="008B5306">
              <w:rPr>
                <w:b/>
              </w:rPr>
              <w:t xml:space="preserve">page </w:t>
            </w:r>
            <w:r w:rsidR="003918AF" w:rsidRPr="008B5306">
              <w:rPr>
                <w:b/>
                <w:bCs/>
              </w:rPr>
              <w:t>2</w:t>
            </w:r>
            <w:r w:rsidR="00AA7A6C" w:rsidRPr="008B5306">
              <w:rPr>
                <w:b/>
              </w:rPr>
              <w:t xml:space="preserve"> à la page </w:t>
            </w:r>
            <w:r w:rsidR="00947018" w:rsidRPr="008B5306">
              <w:rPr>
                <w:b/>
                <w:noProof/>
              </w:rPr>
              <w:fldChar w:fldCharType="begin"/>
            </w:r>
            <w:r w:rsidR="00947018" w:rsidRPr="008B5306">
              <w:rPr>
                <w:b/>
                <w:noProof/>
              </w:rPr>
              <w:instrText xml:space="preserve"> NUMPAGES  \* Arabic  \* MERGEFORMAT </w:instrText>
            </w:r>
            <w:r w:rsidR="00947018" w:rsidRPr="008B5306">
              <w:rPr>
                <w:b/>
                <w:noProof/>
              </w:rPr>
              <w:fldChar w:fldCharType="separate"/>
            </w:r>
            <w:r w:rsidR="00EA644C" w:rsidRPr="008B5306">
              <w:rPr>
                <w:b/>
                <w:noProof/>
              </w:rPr>
              <w:t>7</w:t>
            </w:r>
            <w:r w:rsidR="00947018" w:rsidRPr="008B5306">
              <w:rPr>
                <w:b/>
                <w:noProof/>
              </w:rPr>
              <w:fldChar w:fldCharType="end"/>
            </w:r>
            <w:r w:rsidR="00AA7A6C" w:rsidRPr="00AC7F79">
              <w:t xml:space="preserve">. Si vous détectez </w:t>
            </w:r>
            <w:r w:rsidR="008B5306">
              <w:br/>
            </w:r>
            <w:r w:rsidR="00AA7A6C" w:rsidRPr="00AC7F79">
              <w:t>une anomalie, signalez-la. Cette vérification est placée sous votre responsabilité.</w:t>
            </w:r>
            <w:r w:rsidR="00AA7A6C" w:rsidRPr="003E6A16">
              <w:t xml:space="preserve"> </w:t>
            </w:r>
          </w:p>
        </w:tc>
      </w:tr>
    </w:tbl>
    <w:p w14:paraId="15F2883C" w14:textId="77777777" w:rsidR="00AA7A6C" w:rsidRDefault="00AA7A6C" w:rsidP="00AA7A6C"/>
    <w:p w14:paraId="14612E8E" w14:textId="77777777" w:rsidR="00AA7A6C" w:rsidRDefault="00AA7A6C" w:rsidP="00AA7A6C">
      <w:pPr>
        <w:suppressAutoHyphens/>
      </w:pPr>
    </w:p>
    <w:p w14:paraId="6F43BF5F" w14:textId="77777777" w:rsidR="00AA7A6C" w:rsidRDefault="00AA7A6C" w:rsidP="00AA7A6C"/>
    <w:p w14:paraId="15118BC9" w14:textId="77777777" w:rsidR="00AA7A6C" w:rsidRDefault="00AA7A6C" w:rsidP="00AA7A6C"/>
    <w:p w14:paraId="5D2C63A0" w14:textId="77777777" w:rsidR="00AA7A6C" w:rsidRDefault="00AA7A6C" w:rsidP="00AA7A6C"/>
    <w:p w14:paraId="0AF6E784" w14:textId="77777777" w:rsidR="00AA7A6C" w:rsidRDefault="00AA7A6C" w:rsidP="00AA7A6C"/>
    <w:p w14:paraId="3D1C6621" w14:textId="77777777" w:rsidR="00AA7A6C" w:rsidRDefault="00AA7A6C" w:rsidP="00AA7A6C"/>
    <w:p w14:paraId="0586DC27" w14:textId="77777777" w:rsidR="00AA7A6C" w:rsidRDefault="00AA7A6C" w:rsidP="00AA7A6C"/>
    <w:p w14:paraId="21B887AE" w14:textId="77777777" w:rsidR="00AA7A6C" w:rsidRDefault="00AA7A6C" w:rsidP="00AA7A6C"/>
    <w:p w14:paraId="3F39EAF0" w14:textId="77777777" w:rsidR="00AA7A6C" w:rsidRDefault="00AA7A6C" w:rsidP="00AA7A6C"/>
    <w:p w14:paraId="2BF6D307" w14:textId="77777777" w:rsidR="00AA7A6C" w:rsidRDefault="00AA7A6C" w:rsidP="00AA7A6C"/>
    <w:p w14:paraId="370A8537" w14:textId="77777777" w:rsidR="00AA7A6C" w:rsidRDefault="00AA7A6C" w:rsidP="00AA7A6C"/>
    <w:p w14:paraId="29A5685F" w14:textId="77777777" w:rsidR="00AA7A6C" w:rsidRDefault="00AA7A6C" w:rsidP="00AA7A6C"/>
    <w:p w14:paraId="49A1D2BD" w14:textId="77777777" w:rsidR="00AA7A6C" w:rsidRDefault="00AA7A6C" w:rsidP="00AA7A6C"/>
    <w:p w14:paraId="601E6869" w14:textId="77777777" w:rsidR="004F7B7C" w:rsidRDefault="004F7B7C" w:rsidP="00AA7A6C"/>
    <w:p w14:paraId="0998767D" w14:textId="77777777" w:rsidR="004F7B7C" w:rsidRDefault="004F7B7C" w:rsidP="00AA7A6C"/>
    <w:p w14:paraId="390653EE" w14:textId="77777777" w:rsidR="004F7B7C" w:rsidRDefault="004F7B7C" w:rsidP="00AA7A6C"/>
    <w:p w14:paraId="42CEA5FB" w14:textId="77777777" w:rsidR="004F7B7C" w:rsidRDefault="004F7B7C" w:rsidP="00AA7A6C"/>
    <w:p w14:paraId="0CC263D5" w14:textId="77777777" w:rsidR="004F7B7C" w:rsidRDefault="004F7B7C" w:rsidP="00AA7A6C"/>
    <w:p w14:paraId="187C8719" w14:textId="77777777" w:rsidR="004F7B7C" w:rsidRDefault="004F7B7C" w:rsidP="00AA7A6C"/>
    <w:p w14:paraId="7C577DB4" w14:textId="77777777" w:rsidR="004F7B7C" w:rsidRDefault="004F7B7C" w:rsidP="00AA7A6C"/>
    <w:p w14:paraId="437E685D" w14:textId="77777777" w:rsidR="004F7B7C" w:rsidRDefault="004F7B7C" w:rsidP="00AA7A6C"/>
    <w:p w14:paraId="637688EE" w14:textId="77777777" w:rsidR="004F7B7C" w:rsidRDefault="004F7B7C" w:rsidP="00AA7A6C"/>
    <w:p w14:paraId="557007CC" w14:textId="77777777" w:rsidR="004F7B7C" w:rsidRDefault="004F7B7C" w:rsidP="00AA7A6C"/>
    <w:p w14:paraId="45E8082F" w14:textId="77777777" w:rsidR="004F7B7C" w:rsidRDefault="004F7B7C" w:rsidP="00AA7A6C"/>
    <w:p w14:paraId="718EBC34" w14:textId="77777777" w:rsidR="004F7B7C" w:rsidRDefault="004F7B7C" w:rsidP="00AA7A6C"/>
    <w:p w14:paraId="0BD6FB86" w14:textId="77777777" w:rsidR="004F7B7C" w:rsidRDefault="004F7B7C" w:rsidP="00AA7A6C"/>
    <w:p w14:paraId="517BF50F" w14:textId="77777777" w:rsidR="00AA7A6C" w:rsidRDefault="00AA7A6C" w:rsidP="00AA7A6C"/>
    <w:p w14:paraId="1B750ED4" w14:textId="77777777" w:rsidR="00AA7A6C" w:rsidRDefault="00AA7A6C" w:rsidP="00AA7A6C"/>
    <w:p w14:paraId="74C68E57" w14:textId="77777777" w:rsidR="00AA7A6C" w:rsidRDefault="00AA7A6C" w:rsidP="00AA7A6C"/>
    <w:p w14:paraId="004F89B5" w14:textId="77777777" w:rsidR="00AA7A6C" w:rsidRDefault="00AA7A6C" w:rsidP="00AA7A6C"/>
    <w:p w14:paraId="0662A007" w14:textId="77777777" w:rsidR="00AA7A6C" w:rsidRDefault="00AA7A6C" w:rsidP="00AA7A6C"/>
    <w:p w14:paraId="10A1D3A9" w14:textId="77777777" w:rsidR="00AA7A6C" w:rsidRDefault="00AA7A6C" w:rsidP="00AA7A6C">
      <w:pPr>
        <w:suppressAutoHyphens/>
      </w:pPr>
    </w:p>
    <w:p w14:paraId="2B41B533" w14:textId="77777777" w:rsidR="00AA7A6C" w:rsidRDefault="00AA7A6C" w:rsidP="00AA7A6C">
      <w:pPr>
        <w:suppressAutoHyphens/>
      </w:pPr>
    </w:p>
    <w:p w14:paraId="12D13F08" w14:textId="77777777" w:rsidR="00AA7A6C" w:rsidRDefault="00AA7A6C" w:rsidP="00AA7A6C">
      <w:pPr>
        <w:suppressAutoHyphens/>
      </w:pPr>
    </w:p>
    <w:p w14:paraId="006BDB68" w14:textId="77777777" w:rsidR="00AA7A6C" w:rsidRDefault="00AA7A6C" w:rsidP="00AA7A6C">
      <w:pPr>
        <w:suppressAutoHyphens/>
      </w:pPr>
    </w:p>
    <w:p w14:paraId="44CCD72C" w14:textId="77777777" w:rsidR="00AA7A6C" w:rsidRDefault="00AA7A6C" w:rsidP="00AA7A6C">
      <w:pPr>
        <w:suppressAutoHyphens/>
      </w:pPr>
    </w:p>
    <w:p w14:paraId="01677F87" w14:textId="77777777" w:rsidR="00AA7A6C" w:rsidRDefault="00AA7A6C" w:rsidP="00AA7A6C">
      <w:pPr>
        <w:suppressAutoHyphens/>
      </w:pPr>
    </w:p>
    <w:p w14:paraId="7A941EC7" w14:textId="77777777" w:rsidR="00FB0938" w:rsidRPr="00973B7B" w:rsidRDefault="00FB0938" w:rsidP="00AA7A6C">
      <w:pPr>
        <w:suppressAutoHyphens/>
        <w:rPr>
          <w:color w:val="000000" w:themeColor="text1"/>
        </w:rPr>
      </w:pPr>
    </w:p>
    <w:p w14:paraId="1F6DB61A" w14:textId="77777777" w:rsidR="00AA7A6C" w:rsidRPr="00973B7B" w:rsidRDefault="00AA7A6C" w:rsidP="00AA7A6C">
      <w:pPr>
        <w:suppressAutoHyphens/>
        <w:rPr>
          <w:color w:val="000000" w:themeColor="text1"/>
        </w:rPr>
      </w:pPr>
    </w:p>
    <w:p w14:paraId="4EEFC18F" w14:textId="77777777" w:rsidR="00AA7A6C" w:rsidRPr="00973B7B" w:rsidRDefault="00AA7A6C" w:rsidP="00AA7A6C">
      <w:pPr>
        <w:suppressAutoHyphens/>
        <w:rPr>
          <w:color w:val="000000" w:themeColor="text1"/>
        </w:rPr>
      </w:pPr>
    </w:p>
    <w:p w14:paraId="5EE17B0A" w14:textId="77777777" w:rsidR="00FB0938" w:rsidRPr="00973B7B" w:rsidRDefault="00FB0938" w:rsidP="00AA7A6C">
      <w:pPr>
        <w:suppressAutoHyphens/>
        <w:rPr>
          <w:color w:val="000000" w:themeColor="text1"/>
        </w:rPr>
      </w:pPr>
    </w:p>
    <w:p w14:paraId="0B3A24A6" w14:textId="77777777" w:rsidR="00FB0938" w:rsidRPr="00973B7B" w:rsidRDefault="00FB0938" w:rsidP="00AA7A6C">
      <w:pPr>
        <w:suppressAutoHyphens/>
        <w:ind w:left="1134" w:right="1134"/>
        <w:jc w:val="center"/>
        <w:rPr>
          <w:color w:val="000000" w:themeColor="text1"/>
          <w:sz w:val="15"/>
          <w:u w:val="single"/>
        </w:rPr>
      </w:pPr>
    </w:p>
    <w:p w14:paraId="509CAB00" w14:textId="77777777" w:rsidR="00FB0938" w:rsidRDefault="00FB0938" w:rsidP="00AA7A6C">
      <w:pPr>
        <w:suppressAutoHyphens/>
        <w:ind w:left="1134" w:right="1134"/>
        <w:jc w:val="center"/>
        <w:rPr>
          <w:color w:val="000000" w:themeColor="text1"/>
          <w:sz w:val="15"/>
          <w:u w:val="single"/>
        </w:rPr>
      </w:pPr>
    </w:p>
    <w:p w14:paraId="25590FC5" w14:textId="77777777" w:rsidR="007F266E" w:rsidRDefault="007F266E" w:rsidP="007F266E">
      <w:pPr>
        <w:ind w:left="1134" w:right="1134"/>
        <w:jc w:val="center"/>
        <w:rPr>
          <w:sz w:val="15"/>
          <w:u w:val="single"/>
        </w:rPr>
      </w:pPr>
    </w:p>
    <w:p w14:paraId="64BEBA34" w14:textId="77777777" w:rsidR="007F266E" w:rsidRPr="005B081D" w:rsidRDefault="007F266E" w:rsidP="007F266E">
      <w:pPr>
        <w:ind w:left="1134" w:right="1134"/>
        <w:jc w:val="center"/>
        <w:rPr>
          <w:sz w:val="15"/>
          <w:u w:val="single"/>
        </w:rPr>
      </w:pPr>
      <w:r w:rsidRPr="005B081D">
        <w:rPr>
          <w:sz w:val="15"/>
          <w:u w:val="single"/>
        </w:rPr>
        <w:t xml:space="preserve">© </w:t>
      </w:r>
      <w:r>
        <w:rPr>
          <w:sz w:val="15"/>
          <w:u w:val="single"/>
        </w:rPr>
        <w:t>ÉCOLE SUPÉRIEURE DE LA BANQUE</w:t>
      </w:r>
    </w:p>
    <w:p w14:paraId="03FA3B3B" w14:textId="77777777" w:rsidR="007F266E" w:rsidRPr="005B081D" w:rsidRDefault="007F266E" w:rsidP="007F266E">
      <w:pPr>
        <w:ind w:left="1134" w:right="1134"/>
        <w:jc w:val="center"/>
        <w:rPr>
          <w:sz w:val="15"/>
        </w:rPr>
      </w:pPr>
    </w:p>
    <w:p w14:paraId="31BEEDD9" w14:textId="77777777" w:rsidR="007F266E" w:rsidRDefault="007F266E" w:rsidP="007F266E">
      <w:pPr>
        <w:rPr>
          <w:sz w:val="15"/>
          <w:szCs w:val="15"/>
        </w:rPr>
      </w:pPr>
      <w:r w:rsidRPr="005B081D">
        <w:rPr>
          <w:sz w:val="15"/>
        </w:rPr>
        <w:t>Ce support de formation constitue une œuvre de l’esprit protégée par les dispositions du Code de la propriété intellectuelle et dont les droits d’auteur sont la propriété exclusive d</w:t>
      </w:r>
      <w:r>
        <w:rPr>
          <w:sz w:val="15"/>
        </w:rPr>
        <w:t>e l’</w:t>
      </w:r>
      <w:proofErr w:type="spellStart"/>
      <w:r>
        <w:rPr>
          <w:sz w:val="15"/>
        </w:rPr>
        <w:t>ESBanque</w:t>
      </w:r>
      <w:proofErr w:type="spellEnd"/>
      <w:r w:rsidRPr="005B081D">
        <w:rPr>
          <w:sz w:val="15"/>
        </w:rPr>
        <w:t xml:space="preserve">. </w:t>
      </w:r>
      <w:r w:rsidRPr="005B081D">
        <w:rPr>
          <w:sz w:val="15"/>
          <w:szCs w:val="15"/>
        </w:rPr>
        <w:t>Le Code de la propriété intellectuelle n’autorisant, aux termes des paragraphes 2</w:t>
      </w:r>
      <w:r w:rsidRPr="005B081D">
        <w:rPr>
          <w:sz w:val="15"/>
          <w:szCs w:val="15"/>
          <w:vertAlign w:val="superscript"/>
        </w:rPr>
        <w:t>e</w:t>
      </w:r>
      <w:r w:rsidRPr="005B081D">
        <w:rPr>
          <w:sz w:val="15"/>
          <w:szCs w:val="15"/>
        </w:rPr>
        <w:t xml:space="preserve"> et 3</w:t>
      </w:r>
      <w:r w:rsidRPr="005B081D">
        <w:rPr>
          <w:sz w:val="15"/>
          <w:szCs w:val="15"/>
          <w:vertAlign w:val="superscript"/>
        </w:rPr>
        <w:t>e</w:t>
      </w:r>
      <w:r w:rsidRPr="005B081D">
        <w:rPr>
          <w:sz w:val="15"/>
          <w:szCs w:val="15"/>
        </w:rPr>
        <w:t xml:space="preserve"> de l’article L. 122-5, d’une part, que "</w:t>
      </w:r>
      <w:r w:rsidRPr="005B081D">
        <w:rPr>
          <w:i/>
          <w:iCs/>
          <w:sz w:val="15"/>
          <w:szCs w:val="15"/>
        </w:rPr>
        <w:t>les copies ou reproductions strictement réservées à l’usage privé du copiste et non destinées à une utilisation collective</w:t>
      </w:r>
      <w:r w:rsidRPr="005B081D">
        <w:rPr>
          <w:sz w:val="15"/>
          <w:szCs w:val="15"/>
        </w:rPr>
        <w:t>" et, d’autre part, sous réserve du nom de l’auteur et de la source, que "</w:t>
      </w:r>
      <w:r w:rsidRPr="005B081D">
        <w:rPr>
          <w:i/>
          <w:iCs/>
          <w:sz w:val="15"/>
          <w:szCs w:val="15"/>
        </w:rPr>
        <w:t>les analyses et courtes citations justifiées par le caractère critique, polémique, pédagogique, scientifique ou d’information</w:t>
      </w:r>
      <w:r w:rsidRPr="005B081D">
        <w:rPr>
          <w:sz w:val="15"/>
          <w:szCs w:val="15"/>
        </w:rPr>
        <w:t xml:space="preserve">", </w:t>
      </w:r>
      <w:r w:rsidRPr="005B081D">
        <w:rPr>
          <w:sz w:val="15"/>
        </w:rPr>
        <w:t>toute reproduction et/ou représentation intégrale ou partielle, par quelque moyen que ce soit, non autorisée par l</w:t>
      </w:r>
      <w:r>
        <w:rPr>
          <w:sz w:val="15"/>
        </w:rPr>
        <w:t>’</w:t>
      </w:r>
      <w:proofErr w:type="spellStart"/>
      <w:r>
        <w:rPr>
          <w:sz w:val="15"/>
        </w:rPr>
        <w:t>ESBanque</w:t>
      </w:r>
      <w:proofErr w:type="spellEnd"/>
      <w:r w:rsidRPr="005B081D">
        <w:rPr>
          <w:sz w:val="15"/>
        </w:rPr>
        <w:t xml:space="preserve">. </w:t>
      </w:r>
      <w:proofErr w:type="gramStart"/>
      <w:r w:rsidRPr="005B081D">
        <w:rPr>
          <w:sz w:val="15"/>
        </w:rPr>
        <w:t>ou</w:t>
      </w:r>
      <w:proofErr w:type="gramEnd"/>
      <w:r w:rsidRPr="005B081D">
        <w:rPr>
          <w:sz w:val="15"/>
        </w:rPr>
        <w:t xml:space="preserve"> ses ayants droit est strictement interdite</w:t>
      </w:r>
      <w:r w:rsidRPr="005B081D">
        <w:rPr>
          <w:sz w:val="15"/>
          <w:szCs w:val="15"/>
        </w:rPr>
        <w:t xml:space="preserve"> et sanctionnée au titre de la contrefaçon par les articles L. 335-2 et suivants du Code de la propriété intellectuelle.</w:t>
      </w:r>
    </w:p>
    <w:p w14:paraId="04B76624" w14:textId="77777777" w:rsidR="00CF3722" w:rsidRPr="00973B7B" w:rsidRDefault="00CF3722" w:rsidP="00FB0938">
      <w:pPr>
        <w:suppressAutoHyphens/>
        <w:rPr>
          <w:color w:val="000000" w:themeColor="text1"/>
          <w:sz w:val="15"/>
          <w:szCs w:val="15"/>
        </w:rPr>
        <w:sectPr w:rsidR="00CF3722" w:rsidRPr="00973B7B" w:rsidSect="006E4A44">
          <w:footerReference w:type="default" r:id="rId15"/>
          <w:pgSz w:w="11906" w:h="16838" w:code="9"/>
          <w:pgMar w:top="1134" w:right="1134" w:bottom="1134" w:left="1134" w:header="567" w:footer="567" w:gutter="0"/>
          <w:cols w:space="708"/>
          <w:docGrid w:linePitch="360"/>
        </w:sectPr>
      </w:pPr>
    </w:p>
    <w:p w14:paraId="0AD6316C" w14:textId="77777777" w:rsidR="00FF48F1" w:rsidRPr="00973B7B" w:rsidRDefault="00FF48F1" w:rsidP="00FF48F1">
      <w:pPr>
        <w:pStyle w:val="Titre1neutre"/>
        <w:rPr>
          <w:color w:val="000000" w:themeColor="text1"/>
        </w:rPr>
      </w:pPr>
      <w:r w:rsidRPr="00973B7B">
        <w:rPr>
          <w:color w:val="000000" w:themeColor="text1"/>
        </w:rPr>
        <w:lastRenderedPageBreak/>
        <w:t>Instructions et modalité</w:t>
      </w:r>
      <w:r>
        <w:rPr>
          <w:color w:val="000000" w:themeColor="text1"/>
        </w:rPr>
        <w:t>s</w:t>
      </w:r>
      <w:r w:rsidRPr="00973B7B">
        <w:rPr>
          <w:color w:val="000000" w:themeColor="text1"/>
        </w:rPr>
        <w:br/>
        <w:t>de l’examen</w:t>
      </w:r>
    </w:p>
    <w:p w14:paraId="5632B481" w14:textId="77777777" w:rsidR="00D924C9" w:rsidRDefault="00D924C9" w:rsidP="008B33D5">
      <w:pPr>
        <w:pStyle w:val="Travail"/>
        <w:numPr>
          <w:ilvl w:val="0"/>
          <w:numId w:val="13"/>
        </w:numPr>
      </w:pPr>
      <w:r>
        <w:t>Préambule</w:t>
      </w:r>
    </w:p>
    <w:p w14:paraId="7243A282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>Le bloc 1 est validé par une épreuve orale prenant la forme d’un projet individuel appliqué, à dimension volontairement opérationnelle.</w:t>
      </w:r>
    </w:p>
    <w:p w14:paraId="27BE59C7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>Dans cette logique, le sujet vous est remis en début de formation, afin de vous donner le temps de :</w:t>
      </w:r>
    </w:p>
    <w:p w14:paraId="4C86E735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mener</w:t>
      </w:r>
      <w:proofErr w:type="gramEnd"/>
      <w:r>
        <w:t xml:space="preserve"> à bien vos démarches ;</w:t>
      </w:r>
    </w:p>
    <w:p w14:paraId="6E60B3C5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faire</w:t>
      </w:r>
      <w:proofErr w:type="gramEnd"/>
      <w:r>
        <w:t xml:space="preserve"> mûrir vos réflexions ;</w:t>
      </w:r>
    </w:p>
    <w:p w14:paraId="0EDD6C67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bâtir</w:t>
      </w:r>
      <w:proofErr w:type="gramEnd"/>
      <w:r>
        <w:t xml:space="preserve"> vos recommandations ;</w:t>
      </w:r>
    </w:p>
    <w:p w14:paraId="5F946B2E" w14:textId="77777777" w:rsidR="00D924C9" w:rsidRDefault="00D924C9" w:rsidP="00D924C9">
      <w:pPr>
        <w:pStyle w:val="Corptexte0"/>
        <w:rPr>
          <w:color w:val="000000" w:themeColor="text1"/>
        </w:rPr>
      </w:pPr>
      <w:proofErr w:type="gramStart"/>
      <w:r>
        <w:rPr>
          <w:szCs w:val="20"/>
        </w:rPr>
        <w:t>ce</w:t>
      </w:r>
      <w:proofErr w:type="gramEnd"/>
      <w:r>
        <w:rPr>
          <w:szCs w:val="20"/>
        </w:rPr>
        <w:t xml:space="preserve"> en vue de vous placer dans les meilleures conditions pour votre restitution finale.</w:t>
      </w:r>
    </w:p>
    <w:p w14:paraId="5BE0B3A7" w14:textId="77777777" w:rsidR="00D924C9" w:rsidRDefault="00D924C9" w:rsidP="008B33D5">
      <w:pPr>
        <w:pStyle w:val="Travail"/>
        <w:numPr>
          <w:ilvl w:val="0"/>
          <w:numId w:val="13"/>
        </w:numPr>
      </w:pPr>
      <w:r>
        <w:t>INSTRUCTIONS</w:t>
      </w:r>
    </w:p>
    <w:p w14:paraId="5658F5BE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>Ce travail individuel est organisé en trois parties :</w:t>
      </w:r>
    </w:p>
    <w:p w14:paraId="2DD85F54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l’élaboration</w:t>
      </w:r>
      <w:proofErr w:type="gramEnd"/>
      <w:r>
        <w:t xml:space="preserve"> d’un portefeuille de clients professionnels (en utilisant la trame fournie ci-après) ;</w:t>
      </w:r>
    </w:p>
    <w:p w14:paraId="60CDE32B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l’analyse</w:t>
      </w:r>
      <w:proofErr w:type="gramEnd"/>
      <w:r>
        <w:t xml:space="preserve"> de ce portefeuille et la construction d’un plan d’action commerciale ;</w:t>
      </w:r>
    </w:p>
    <w:p w14:paraId="5590D7AA" w14:textId="77777777" w:rsidR="00D924C9" w:rsidRDefault="00D924C9" w:rsidP="008B33D5">
      <w:pPr>
        <w:pStyle w:val="Puce1"/>
        <w:numPr>
          <w:ilvl w:val="0"/>
          <w:numId w:val="12"/>
        </w:numPr>
      </w:pPr>
      <w:proofErr w:type="gramStart"/>
      <w:r>
        <w:t>une</w:t>
      </w:r>
      <w:proofErr w:type="gramEnd"/>
      <w:r>
        <w:t xml:space="preserve"> réflexion stratégique et prospective. </w:t>
      </w:r>
    </w:p>
    <w:p w14:paraId="30AE75F1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>Concernant l’élaboration du portefeuille, vous pouvez, au choix, vous inspirer d’un portefeuille existant ou créer vous-même un portefeuille.</w:t>
      </w:r>
    </w:p>
    <w:p w14:paraId="2FEF6895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 xml:space="preserve">Dans l’hypothèse du choix d’un portefeuille réel, il vous appartient de veiller à la stricte confidentialité </w:t>
      </w:r>
      <w:r w:rsidR="008B5306">
        <w:rPr>
          <w:color w:val="000000" w:themeColor="text1"/>
        </w:rPr>
        <w:br/>
      </w:r>
      <w:r>
        <w:rPr>
          <w:color w:val="000000" w:themeColor="text1"/>
        </w:rPr>
        <w:t>des données en excluant toute référence aux lieux géographiques, nom d’agence, etc.</w:t>
      </w:r>
    </w:p>
    <w:p w14:paraId="0E8BE14B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 xml:space="preserve">Dans l’hypothèse de la création d’un portefeuille, il vous appartient de vous assurer de la cohérence </w:t>
      </w:r>
      <w:r w:rsidR="008B5306">
        <w:rPr>
          <w:color w:val="000000" w:themeColor="text1"/>
        </w:rPr>
        <w:br/>
      </w:r>
      <w:r>
        <w:rPr>
          <w:color w:val="000000" w:themeColor="text1"/>
        </w:rPr>
        <w:t xml:space="preserve">des données affichées. </w:t>
      </w:r>
    </w:p>
    <w:p w14:paraId="274EA076" w14:textId="77777777" w:rsidR="00D924C9" w:rsidRDefault="00D924C9" w:rsidP="00D924C9">
      <w:pPr>
        <w:pStyle w:val="Corptexte0"/>
        <w:rPr>
          <w:color w:val="000000" w:themeColor="text1"/>
        </w:rPr>
      </w:pPr>
      <w:r>
        <w:rPr>
          <w:color w:val="000000" w:themeColor="text1"/>
        </w:rPr>
        <w:t xml:space="preserve">Il en va de la pertinence de votre diagnostic (éléments de contexte, stratégie de l’entreprise, environnement concurrentiel, évolution des parcours clients) et de vos propositions. </w:t>
      </w:r>
    </w:p>
    <w:p w14:paraId="0E6E9AC6" w14:textId="77777777" w:rsidR="00D924C9" w:rsidRDefault="00D924C9" w:rsidP="008B33D5">
      <w:pPr>
        <w:pStyle w:val="Travail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Modalités</w:t>
      </w:r>
    </w:p>
    <w:p w14:paraId="4434517B" w14:textId="77777777" w:rsidR="00D924C9" w:rsidRDefault="00D924C9" w:rsidP="00D924C9">
      <w:pPr>
        <w:pStyle w:val="Corptexte0"/>
        <w:rPr>
          <w:rFonts w:cs="Arial"/>
        </w:rPr>
      </w:pPr>
      <w:r>
        <w:t>L’épreuve, notée sur 20, se décompose en deux temps, à savoir :</w:t>
      </w:r>
    </w:p>
    <w:p w14:paraId="2626B453" w14:textId="77777777" w:rsidR="00D924C9" w:rsidRDefault="00D924C9" w:rsidP="008B33D5">
      <w:pPr>
        <w:pStyle w:val="Puce1"/>
        <w:numPr>
          <w:ilvl w:val="0"/>
          <w:numId w:val="12"/>
        </w:numPr>
        <w:rPr>
          <w:rFonts w:cs="Arial"/>
        </w:rPr>
      </w:pPr>
      <w:r>
        <w:rPr>
          <w:b/>
        </w:rPr>
        <w:t xml:space="preserve">15 minutes d'exposé </w:t>
      </w:r>
      <w:r>
        <w:t xml:space="preserve">(restitution du travail attendu tel que repris dans l’énoncé du sujet) sur </w:t>
      </w:r>
      <w:r w:rsidR="008B5306">
        <w:br/>
      </w:r>
      <w:r>
        <w:t>la base d’un support PowerPoint synthétique (10 slides maximum) ;</w:t>
      </w:r>
    </w:p>
    <w:p w14:paraId="35E0A96C" w14:textId="77777777" w:rsidR="00D924C9" w:rsidRDefault="00D924C9" w:rsidP="008B33D5">
      <w:pPr>
        <w:pStyle w:val="Puce1"/>
        <w:numPr>
          <w:ilvl w:val="0"/>
          <w:numId w:val="12"/>
        </w:numPr>
        <w:rPr>
          <w:rFonts w:cs="Arial"/>
        </w:rPr>
      </w:pPr>
      <w:proofErr w:type="gramStart"/>
      <w:r>
        <w:t>suivies</w:t>
      </w:r>
      <w:proofErr w:type="gramEnd"/>
      <w:r>
        <w:t xml:space="preserve"> de </w:t>
      </w:r>
      <w:r>
        <w:rPr>
          <w:b/>
        </w:rPr>
        <w:t>10 minutes d’échanges et de questionnement à l’initiative du jury.</w:t>
      </w:r>
    </w:p>
    <w:p w14:paraId="06D062D7" w14:textId="77777777" w:rsidR="00973B7B" w:rsidRDefault="00973B7B" w:rsidP="00973B7B">
      <w:pPr>
        <w:pStyle w:val="Puce1"/>
        <w:numPr>
          <w:ilvl w:val="0"/>
          <w:numId w:val="0"/>
        </w:numPr>
        <w:ind w:left="1134" w:hanging="567"/>
        <w:rPr>
          <w:color w:val="000000" w:themeColor="text1"/>
          <w:szCs w:val="20"/>
        </w:rPr>
      </w:pPr>
    </w:p>
    <w:p w14:paraId="036C73FA" w14:textId="77777777" w:rsidR="00FF48F1" w:rsidRDefault="00FF48F1">
      <w:pPr>
        <w:spacing w:after="200" w:line="276" w:lineRule="auto"/>
        <w:jc w:val="left"/>
        <w:rPr>
          <w:rFonts w:ascii="Arial Black" w:hAnsi="Arial Black"/>
          <w:caps/>
          <w:sz w:val="36"/>
          <w:szCs w:val="36"/>
        </w:rPr>
      </w:pPr>
      <w:r>
        <w:br w:type="page"/>
      </w:r>
    </w:p>
    <w:p w14:paraId="72A9F531" w14:textId="77777777" w:rsidR="00791947" w:rsidRDefault="00E94081" w:rsidP="00CF3722">
      <w:pPr>
        <w:pStyle w:val="Titre1neutre"/>
      </w:pPr>
      <w:r>
        <w:lastRenderedPageBreak/>
        <w:t xml:space="preserve">Sujet </w:t>
      </w:r>
      <w:r w:rsidR="00D924C9">
        <w:t>3</w:t>
      </w:r>
    </w:p>
    <w:p w14:paraId="7D303B8E" w14:textId="77777777" w:rsidR="009576DF" w:rsidRDefault="009576DF" w:rsidP="009576DF">
      <w:pPr>
        <w:pStyle w:val="Travail"/>
      </w:pPr>
      <w:r>
        <w:t>TRAVAIL À EFFECTUER</w:t>
      </w:r>
    </w:p>
    <w:p w14:paraId="3E69A003" w14:textId="77777777" w:rsidR="00D924C9" w:rsidRDefault="00D924C9" w:rsidP="008B33D5">
      <w:pPr>
        <w:pStyle w:val="noncliste"/>
        <w:numPr>
          <w:ilvl w:val="1"/>
          <w:numId w:val="13"/>
        </w:numPr>
      </w:pPr>
      <w:r>
        <w:t xml:space="preserve">Décliner votre portefeuille (existant ou construit) en complétant la trame ci-dessous, </w:t>
      </w:r>
      <w:r w:rsidR="008B5306">
        <w:br/>
      </w:r>
      <w:r w:rsidRPr="008B5306">
        <w:t>en</w:t>
      </w:r>
      <w:r w:rsidRPr="008B5306">
        <w:rPr>
          <w:color w:val="000000" w:themeColor="text1"/>
        </w:rPr>
        <w:t xml:space="preserve"> respectant</w:t>
      </w:r>
      <w:r>
        <w:rPr>
          <w:color w:val="000000" w:themeColor="text1"/>
        </w:rPr>
        <w:t xml:space="preserve"> autant que possible les bornes suivantes : </w:t>
      </w:r>
      <w:r>
        <w:t>nombre de clients compris entre 200 minimum et 250 maximum.</w:t>
      </w:r>
    </w:p>
    <w:p w14:paraId="752C5C71" w14:textId="77777777" w:rsidR="00D924C9" w:rsidRDefault="00D924C9" w:rsidP="00D924C9"/>
    <w:p w14:paraId="41E35496" w14:textId="77777777" w:rsidR="008B5306" w:rsidRDefault="008B5306" w:rsidP="008B5306">
      <w:pPr>
        <w:pStyle w:val="Titretableau"/>
      </w:pPr>
      <w:r>
        <w:t>Cartographie du portefeuille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51"/>
        <w:gridCol w:w="2006"/>
        <w:gridCol w:w="2682"/>
      </w:tblGrid>
      <w:tr w:rsidR="008B5306" w14:paraId="3DF6B668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930C9F2" w14:textId="77777777" w:rsidR="008B5306" w:rsidRPr="0015057F" w:rsidRDefault="008B5306" w:rsidP="00ED50CF">
            <w:pPr>
              <w:pStyle w:val="Tableauen-tte"/>
            </w:pPr>
            <w:r w:rsidRPr="0015057F">
              <w:t>Vue globale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6FC01F61" w14:textId="77777777" w:rsidR="008B5306" w:rsidRPr="0015057F" w:rsidRDefault="008B5306" w:rsidP="00ED50CF">
            <w:pPr>
              <w:pStyle w:val="Tableauen-tte"/>
            </w:pPr>
            <w:r w:rsidRPr="0015057F">
              <w:t xml:space="preserve">Année N 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3880BD9B" w14:textId="77777777" w:rsidR="008B5306" w:rsidRPr="0015057F" w:rsidRDefault="008B5306" w:rsidP="00ED50CF">
            <w:pPr>
              <w:pStyle w:val="Tableauen-tte"/>
            </w:pPr>
            <w:r w:rsidRPr="0015057F">
              <w:t>Évolution</w:t>
            </w:r>
            <w:r w:rsidRPr="0015057F">
              <w:br/>
              <w:t xml:space="preserve">par rapport à N-1 </w:t>
            </w:r>
            <w:r w:rsidRPr="0015057F">
              <w:rPr>
                <w:vertAlign w:val="superscript"/>
              </w:rPr>
              <w:t>(**)</w:t>
            </w:r>
          </w:p>
        </w:tc>
      </w:tr>
      <w:tr w:rsidR="008B5306" w14:paraId="70134D82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0781E" w14:textId="77777777" w:rsidR="008B5306" w:rsidRPr="0015057F" w:rsidRDefault="008B5306" w:rsidP="00ED50CF">
            <w:pPr>
              <w:pStyle w:val="Tableaucorpsdetexte"/>
            </w:pPr>
            <w:r w:rsidRPr="0015057F">
              <w:t>Nombre total de clients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E38D" w14:textId="10A128AC" w:rsidR="001346E5" w:rsidRPr="0015057F" w:rsidRDefault="001346E5" w:rsidP="00D62AD1">
            <w:pPr>
              <w:pStyle w:val="Tableaucorpsdetexte"/>
              <w:jc w:val="center"/>
            </w:pPr>
            <w:r>
              <w:t>2</w:t>
            </w:r>
            <w:r w:rsidR="00A14137">
              <w:t>05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6B18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615CFFAB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739B" w14:textId="77777777" w:rsidR="008B5306" w:rsidRPr="0015057F" w:rsidRDefault="008B5306" w:rsidP="00ED50CF">
            <w:pPr>
              <w:pStyle w:val="Tableaucorpsdetexte"/>
            </w:pPr>
            <w:r w:rsidRPr="0015057F">
              <w:t>Total des avoirs du portefeuille en k€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D30D" w14:textId="48980657" w:rsidR="008B5306" w:rsidRPr="0015057F" w:rsidRDefault="001346E5" w:rsidP="00D62AD1">
            <w:pPr>
              <w:pStyle w:val="Tableaucorpsdetexte"/>
              <w:jc w:val="center"/>
            </w:pPr>
            <w:r>
              <w:t>5 3</w:t>
            </w:r>
            <w:r w:rsidR="00E53347">
              <w:t>48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A071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4C61ED03" w14:textId="77777777" w:rsidTr="00ED50CF">
        <w:trPr>
          <w:trHeight w:val="633"/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7C91D2F" w14:textId="77777777" w:rsidR="008B5306" w:rsidRPr="0015057F" w:rsidRDefault="008B5306" w:rsidP="00ED50CF">
            <w:pPr>
              <w:pStyle w:val="Tableauen-tte"/>
            </w:pPr>
            <w:r w:rsidRPr="0015057F">
              <w:t>Activité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09717AA8" w14:textId="77777777" w:rsidR="008B5306" w:rsidRPr="0015057F" w:rsidRDefault="008B5306" w:rsidP="00ED50CF">
            <w:pPr>
              <w:pStyle w:val="Tableauen-tte"/>
            </w:pPr>
            <w:r w:rsidRPr="0015057F">
              <w:t>Année N en nombre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617B25B1" w14:textId="77777777" w:rsidR="008B5306" w:rsidRPr="0015057F" w:rsidRDefault="008B5306" w:rsidP="00ED50CF">
            <w:pPr>
              <w:pStyle w:val="Tableauen-tte"/>
            </w:pPr>
            <w:r w:rsidRPr="0015057F">
              <w:t>Évolution</w:t>
            </w:r>
            <w:r w:rsidRPr="0015057F">
              <w:br/>
              <w:t xml:space="preserve">par rapport à N-1 </w:t>
            </w:r>
            <w:r w:rsidRPr="0015057F">
              <w:rPr>
                <w:vertAlign w:val="superscript"/>
              </w:rPr>
              <w:t>(**)</w:t>
            </w:r>
          </w:p>
        </w:tc>
      </w:tr>
      <w:tr w:rsidR="008B5306" w14:paraId="0F8E7E5C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73A4" w14:textId="77777777" w:rsidR="008B5306" w:rsidRPr="0015057F" w:rsidRDefault="008B5306" w:rsidP="00ED50CF">
            <w:pPr>
              <w:pStyle w:val="Tableaucorpsdetexte"/>
            </w:pPr>
            <w:r w:rsidRPr="0015057F">
              <w:t>Services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3578" w14:textId="4979F5A5" w:rsidR="008B5306" w:rsidRPr="0015057F" w:rsidRDefault="00734C9A" w:rsidP="00D62AD1">
            <w:pPr>
              <w:pStyle w:val="Tableaucorpsdetexte"/>
              <w:jc w:val="center"/>
            </w:pPr>
            <w:r>
              <w:t>7</w:t>
            </w:r>
            <w:r w:rsidR="00E20D4E">
              <w:t>5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FCBC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6D0BC71B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388" w14:textId="77777777" w:rsidR="008B5306" w:rsidRPr="0015057F" w:rsidRDefault="008B5306" w:rsidP="00ED50CF">
            <w:pPr>
              <w:pStyle w:val="Tableaucorpsdetexte"/>
            </w:pPr>
            <w:r w:rsidRPr="0015057F">
              <w:t>Commerces de détail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6684" w14:textId="4BA0D076" w:rsidR="008B5306" w:rsidRPr="0015057F" w:rsidRDefault="00734C9A" w:rsidP="00D62AD1">
            <w:pPr>
              <w:pStyle w:val="Tableaucorpsdetexte"/>
              <w:jc w:val="center"/>
            </w:pPr>
            <w:r>
              <w:t>5</w:t>
            </w:r>
            <w:r w:rsidR="00E20D4E">
              <w:t>7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B52F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660E835E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3A89" w14:textId="77777777" w:rsidR="008B5306" w:rsidRPr="0015057F" w:rsidRDefault="008B5306" w:rsidP="00ED50CF">
            <w:pPr>
              <w:pStyle w:val="Tableaucorpsdetexte"/>
            </w:pPr>
            <w:r w:rsidRPr="0015057F">
              <w:t>Artisans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90FB" w14:textId="28E0CE30" w:rsidR="008B5306" w:rsidRPr="0015057F" w:rsidRDefault="00734C9A" w:rsidP="00D62AD1">
            <w:pPr>
              <w:pStyle w:val="Tableaucorpsdetexte"/>
              <w:jc w:val="center"/>
            </w:pPr>
            <w:r>
              <w:t>69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C6B9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5D1191EF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9705" w14:textId="77777777" w:rsidR="008B5306" w:rsidRPr="0015057F" w:rsidRDefault="008B5306" w:rsidP="00ED50CF">
            <w:pPr>
              <w:pStyle w:val="Tableaucorpsdetexte"/>
            </w:pPr>
            <w:r w:rsidRPr="0015057F">
              <w:t>PLS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8DE9" w14:textId="79359C68" w:rsidR="008B5306" w:rsidRPr="0015057F" w:rsidRDefault="00E53347" w:rsidP="00D62AD1">
            <w:pPr>
              <w:pStyle w:val="Tableaucorpsdetexte"/>
              <w:jc w:val="center"/>
            </w:pPr>
            <w:r>
              <w:t>4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8D71E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25108130" w14:textId="77777777" w:rsidTr="00ED50CF">
        <w:trPr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575E" w14:textId="77777777" w:rsidR="008B5306" w:rsidRPr="0015057F" w:rsidRDefault="008B5306" w:rsidP="00ED50CF">
            <w:pPr>
              <w:pStyle w:val="Tableaucorpsdetexte"/>
            </w:pPr>
            <w:r w:rsidRPr="0015057F">
              <w:t>Agriculteurs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66F2" w14:textId="496E365D" w:rsidR="008B5306" w:rsidRPr="0015057F" w:rsidRDefault="0009223B" w:rsidP="00D62AD1">
            <w:pPr>
              <w:pStyle w:val="Tableaucorpsdetexte"/>
              <w:jc w:val="center"/>
            </w:pPr>
            <w:r>
              <w:t>0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3BCA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</w:tbl>
    <w:p w14:paraId="0538C8E3" w14:textId="77777777" w:rsidR="008B5306" w:rsidRDefault="008B5306" w:rsidP="008B5306">
      <w:pPr>
        <w:pStyle w:val="noncliste"/>
        <w:numPr>
          <w:ilvl w:val="0"/>
          <w:numId w:val="0"/>
        </w:numPr>
        <w:tabs>
          <w:tab w:val="left" w:pos="708"/>
        </w:tabs>
      </w:pPr>
    </w:p>
    <w:tbl>
      <w:tblPr>
        <w:tblpPr w:leftFromText="141" w:rightFromText="141" w:bottomFromText="200" w:vertAnchor="text" w:horzAnchor="margin" w:tblpY="267"/>
        <w:tblW w:w="3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2"/>
        <w:gridCol w:w="1732"/>
      </w:tblGrid>
      <w:tr w:rsidR="008B5306" w14:paraId="465EF82D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6E7F53A6" w14:textId="77777777" w:rsidR="008B5306" w:rsidRPr="0015057F" w:rsidRDefault="008B5306" w:rsidP="00ED50CF">
            <w:pPr>
              <w:pStyle w:val="Tableauen-tte"/>
            </w:pPr>
            <w:r w:rsidRPr="0015057F">
              <w:t>Ancienneté</w:t>
            </w:r>
            <w:r w:rsidRPr="0015057F">
              <w:br/>
              <w:t>création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25B9076F" w14:textId="77777777" w:rsidR="008B5306" w:rsidRPr="0015057F" w:rsidRDefault="008B5306" w:rsidP="00ED50CF">
            <w:pPr>
              <w:pStyle w:val="Tableauen-tte"/>
            </w:pPr>
            <w:r w:rsidRPr="0015057F">
              <w:t xml:space="preserve">Année N </w:t>
            </w:r>
            <w:r w:rsidRPr="0015057F">
              <w:rPr>
                <w:vertAlign w:val="superscript"/>
              </w:rPr>
              <w:t>(</w:t>
            </w:r>
            <w:r w:rsidRPr="0015057F">
              <w:rPr>
                <w:rStyle w:val="Appelnotedebasdep"/>
                <w:szCs w:val="20"/>
              </w:rPr>
              <w:footnoteReference w:id="1"/>
            </w:r>
            <w:r w:rsidRPr="0015057F">
              <w:rPr>
                <w:vertAlign w:val="superscript"/>
              </w:rPr>
              <w:t>)</w:t>
            </w:r>
          </w:p>
        </w:tc>
      </w:tr>
      <w:tr w:rsidR="008B5306" w14:paraId="3FA086DE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C1CB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≤ 3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74B8" w14:textId="008CD2F7" w:rsidR="008B5306" w:rsidRPr="0015057F" w:rsidRDefault="00630947" w:rsidP="000F21BF">
            <w:pPr>
              <w:pStyle w:val="Tableaucorpsdetexte"/>
              <w:jc w:val="center"/>
            </w:pPr>
            <w:r>
              <w:t>13</w:t>
            </w:r>
            <w:r w:rsidR="000F21BF">
              <w:t>%</w:t>
            </w:r>
          </w:p>
        </w:tc>
      </w:tr>
      <w:tr w:rsidR="008B5306" w14:paraId="4988BC75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CC31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+ de 3 à 5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2999" w14:textId="2E1B580A" w:rsidR="008B5306" w:rsidRPr="0015057F" w:rsidRDefault="00630947" w:rsidP="000F21BF">
            <w:pPr>
              <w:pStyle w:val="Tableaucorpsdetexte"/>
              <w:jc w:val="center"/>
            </w:pPr>
            <w:r>
              <w:t>23</w:t>
            </w:r>
            <w:r w:rsidR="000F21BF">
              <w:t>%</w:t>
            </w:r>
          </w:p>
        </w:tc>
      </w:tr>
      <w:tr w:rsidR="008B5306" w14:paraId="7B5C0519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A13C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+ de 5 à 10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2E45" w14:textId="41D1675B" w:rsidR="008B5306" w:rsidRPr="0015057F" w:rsidRDefault="00C64B6A" w:rsidP="000F21BF">
            <w:pPr>
              <w:pStyle w:val="Tableaucorpsdetexte"/>
              <w:jc w:val="center"/>
            </w:pPr>
            <w:r>
              <w:t>3</w:t>
            </w:r>
            <w:r w:rsidR="00630947">
              <w:t>2</w:t>
            </w:r>
            <w:r w:rsidR="000F21BF">
              <w:t>%</w:t>
            </w:r>
          </w:p>
        </w:tc>
      </w:tr>
      <w:tr w:rsidR="008B5306" w14:paraId="6DBB1FB7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8FD6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+ de 10 à 20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D30A" w14:textId="759DD940" w:rsidR="008B5306" w:rsidRPr="0015057F" w:rsidRDefault="00C64B6A" w:rsidP="000F21BF">
            <w:pPr>
              <w:pStyle w:val="Tableaucorpsdetexte"/>
              <w:jc w:val="center"/>
            </w:pPr>
            <w:r>
              <w:t>2</w:t>
            </w:r>
            <w:r w:rsidR="000F21BF">
              <w:t>2%</w:t>
            </w:r>
          </w:p>
        </w:tc>
      </w:tr>
      <w:tr w:rsidR="008B5306" w14:paraId="023F4A64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9DB3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+ de 20 à 30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BD5B" w14:textId="61889D04" w:rsidR="008B5306" w:rsidRPr="0015057F" w:rsidRDefault="00764914" w:rsidP="000F21BF">
            <w:pPr>
              <w:pStyle w:val="Tableaucorpsdetexte"/>
              <w:jc w:val="center"/>
            </w:pPr>
            <w:r>
              <w:t>5</w:t>
            </w:r>
            <w:r w:rsidR="000F21BF">
              <w:t>%</w:t>
            </w:r>
          </w:p>
        </w:tc>
      </w:tr>
      <w:tr w:rsidR="008B5306" w14:paraId="01C352D9" w14:textId="77777777" w:rsidTr="00ED50CF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9B3E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&gt; 30 ans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8D37" w14:textId="13DF5706" w:rsidR="008B5306" w:rsidRPr="0015057F" w:rsidRDefault="00764914" w:rsidP="000F21BF">
            <w:pPr>
              <w:pStyle w:val="Tableaucorpsdetexte"/>
              <w:jc w:val="center"/>
            </w:pPr>
            <w:r>
              <w:t>4</w:t>
            </w:r>
            <w:r w:rsidR="000F21BF">
              <w:t>%</w:t>
            </w:r>
          </w:p>
        </w:tc>
      </w:tr>
      <w:tr w:rsidR="008B5306" w14:paraId="72F536CE" w14:textId="77777777" w:rsidTr="00ED50CF">
        <w:tc>
          <w:tcPr>
            <w:tcW w:w="3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4DF678" w14:textId="77777777" w:rsidR="008B5306" w:rsidRDefault="008B5306" w:rsidP="00ED50CF">
            <w:pPr>
              <w:pStyle w:val="Tableaucorpsdetexte"/>
              <w:spacing w:line="276" w:lineRule="auto"/>
              <w:rPr>
                <w:sz w:val="16"/>
                <w:lang w:eastAsia="en-US"/>
              </w:rPr>
            </w:pPr>
          </w:p>
        </w:tc>
      </w:tr>
    </w:tbl>
    <w:p w14:paraId="44446C2E" w14:textId="77777777" w:rsidR="008B5306" w:rsidRDefault="008B5306" w:rsidP="008B5306">
      <w:pPr>
        <w:pStyle w:val="noncliste"/>
        <w:numPr>
          <w:ilvl w:val="0"/>
          <w:numId w:val="0"/>
        </w:numPr>
        <w:tabs>
          <w:tab w:val="left" w:pos="708"/>
        </w:tabs>
        <w:ind w:left="567"/>
      </w:pPr>
    </w:p>
    <w:p w14:paraId="0FF6F78E" w14:textId="77777777" w:rsidR="008B5306" w:rsidRDefault="008B5306" w:rsidP="008B5306">
      <w:pPr>
        <w:rPr>
          <w:sz w:val="2"/>
          <w:szCs w:val="2"/>
        </w:rPr>
      </w:pPr>
    </w:p>
    <w:p w14:paraId="1083CA12" w14:textId="77777777" w:rsidR="008B5306" w:rsidRDefault="008B5306" w:rsidP="008B5306">
      <w:pPr>
        <w:rPr>
          <w:sz w:val="2"/>
          <w:szCs w:val="2"/>
        </w:rPr>
      </w:pPr>
    </w:p>
    <w:p w14:paraId="2AEBD2F5" w14:textId="77777777" w:rsidR="008B5306" w:rsidRDefault="008B5306" w:rsidP="008B5306">
      <w:pPr>
        <w:rPr>
          <w:sz w:val="2"/>
          <w:szCs w:val="2"/>
        </w:rPr>
      </w:pPr>
    </w:p>
    <w:p w14:paraId="3408C03F" w14:textId="77777777" w:rsidR="008B5306" w:rsidRDefault="008B5306" w:rsidP="008B5306">
      <w:pPr>
        <w:rPr>
          <w:sz w:val="2"/>
          <w:szCs w:val="2"/>
        </w:rPr>
      </w:pPr>
    </w:p>
    <w:p w14:paraId="4EC3F00D" w14:textId="77777777" w:rsidR="008B5306" w:rsidRDefault="008B5306" w:rsidP="008B5306">
      <w:pPr>
        <w:rPr>
          <w:sz w:val="2"/>
          <w:szCs w:val="2"/>
        </w:rPr>
      </w:pPr>
    </w:p>
    <w:p w14:paraId="4DDD0148" w14:textId="77777777" w:rsidR="008B5306" w:rsidRDefault="008B5306" w:rsidP="008B5306">
      <w:pPr>
        <w:rPr>
          <w:sz w:val="2"/>
          <w:szCs w:val="2"/>
        </w:rPr>
      </w:pPr>
    </w:p>
    <w:p w14:paraId="328709D7" w14:textId="77777777" w:rsidR="008B5306" w:rsidRDefault="008B5306" w:rsidP="008B5306">
      <w:pPr>
        <w:rPr>
          <w:sz w:val="2"/>
          <w:szCs w:val="2"/>
        </w:rPr>
      </w:pPr>
    </w:p>
    <w:p w14:paraId="0191390D" w14:textId="77777777" w:rsidR="008B5306" w:rsidRDefault="008B5306" w:rsidP="008B5306">
      <w:pPr>
        <w:rPr>
          <w:sz w:val="2"/>
          <w:szCs w:val="2"/>
        </w:rPr>
      </w:pPr>
    </w:p>
    <w:p w14:paraId="3B466730" w14:textId="77777777" w:rsidR="008B5306" w:rsidRDefault="008B5306" w:rsidP="008B5306">
      <w:pPr>
        <w:rPr>
          <w:sz w:val="2"/>
          <w:szCs w:val="2"/>
        </w:rPr>
      </w:pPr>
    </w:p>
    <w:p w14:paraId="16F17083" w14:textId="77777777" w:rsidR="008B5306" w:rsidRDefault="008B5306" w:rsidP="008B5306">
      <w:pPr>
        <w:rPr>
          <w:sz w:val="2"/>
          <w:szCs w:val="2"/>
        </w:rPr>
      </w:pPr>
    </w:p>
    <w:p w14:paraId="477608E3" w14:textId="77777777" w:rsidR="008B5306" w:rsidRDefault="008B5306" w:rsidP="008B5306">
      <w:pPr>
        <w:rPr>
          <w:sz w:val="2"/>
          <w:szCs w:val="2"/>
        </w:rPr>
      </w:pPr>
    </w:p>
    <w:tbl>
      <w:tblPr>
        <w:tblpPr w:leftFromText="141" w:rightFromText="141" w:bottomFromText="200" w:vertAnchor="text" w:horzAnchor="margin" w:tblpXSpec="right" w:tblpY="221"/>
        <w:tblW w:w="5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1275"/>
        <w:gridCol w:w="2006"/>
      </w:tblGrid>
      <w:tr w:rsidR="008B5306" w14:paraId="08633066" w14:textId="77777777" w:rsidTr="00ED50C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163FC841" w14:textId="77777777" w:rsidR="008B5306" w:rsidRPr="0015057F" w:rsidRDefault="008B5306" w:rsidP="00ED50CF">
            <w:pPr>
              <w:pStyle w:val="Tableauen-tte"/>
            </w:pPr>
            <w:r w:rsidRPr="0015057F">
              <w:t xml:space="preserve">Répartition </w:t>
            </w:r>
            <w:r w:rsidRPr="0015057F">
              <w:br/>
              <w:t>par tranche de CA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27F22CA6" w14:textId="77777777" w:rsidR="008B5306" w:rsidRPr="0015057F" w:rsidRDefault="008B5306" w:rsidP="00ED50CF">
            <w:pPr>
              <w:pStyle w:val="Tableauen-tte"/>
            </w:pPr>
            <w:r w:rsidRPr="0015057F">
              <w:t xml:space="preserve">Année N </w:t>
            </w:r>
            <w:r w:rsidRPr="0015057F">
              <w:rPr>
                <w:vertAlign w:val="superscript"/>
              </w:rPr>
              <w:t>(*)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10A79747" w14:textId="77777777" w:rsidR="008B5306" w:rsidRPr="0015057F" w:rsidRDefault="008B5306" w:rsidP="00ED50CF">
            <w:pPr>
              <w:pStyle w:val="Tableauen-tte"/>
            </w:pPr>
            <w:r w:rsidRPr="0015057F">
              <w:t>Évolution</w:t>
            </w:r>
            <w:r w:rsidRPr="0015057F">
              <w:br/>
              <w:t xml:space="preserve">par rapport à N-1 </w:t>
            </w:r>
            <w:r w:rsidRPr="0015057F">
              <w:rPr>
                <w:vertAlign w:val="superscript"/>
              </w:rPr>
              <w:t>(**)</w:t>
            </w:r>
          </w:p>
        </w:tc>
      </w:tr>
      <w:tr w:rsidR="008B5306" w14:paraId="1FF513CF" w14:textId="77777777" w:rsidTr="00ED50C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75F8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&lt; 100 k€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E9EC9" w14:textId="438D15B4" w:rsidR="008B5306" w:rsidRPr="0015057F" w:rsidRDefault="009C28C9" w:rsidP="00D62AD1">
            <w:pPr>
              <w:pStyle w:val="Tableaucorpsdetexte"/>
              <w:jc w:val="center"/>
            </w:pPr>
            <w:r>
              <w:t>2</w:t>
            </w:r>
            <w:r w:rsidR="004774FA">
              <w:t>9</w:t>
            </w:r>
            <w:r w:rsidR="005D5322">
              <w:t>%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49E1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5AC228DF" w14:textId="77777777" w:rsidTr="00ED50C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A23A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100 ≤ k€ &lt; 450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D3D20" w14:textId="16866A1E" w:rsidR="008B5306" w:rsidRPr="0015057F" w:rsidRDefault="009C28C9" w:rsidP="00D62AD1">
            <w:pPr>
              <w:pStyle w:val="Tableaucorpsdetexte"/>
              <w:jc w:val="center"/>
            </w:pPr>
            <w:r>
              <w:t>4</w:t>
            </w:r>
            <w:r w:rsidR="007D3FC1">
              <w:t>7</w:t>
            </w:r>
            <w:r w:rsidR="005D5322">
              <w:t>%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B4FE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7A56EA40" w14:textId="77777777" w:rsidTr="00ED50C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E07B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450 ≤ k€ &lt; 1 500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EC273" w14:textId="3DA1BE91" w:rsidR="008B5306" w:rsidRPr="0015057F" w:rsidRDefault="004774FA" w:rsidP="00D62AD1">
            <w:pPr>
              <w:pStyle w:val="Tableaucorpsdetexte"/>
              <w:jc w:val="center"/>
            </w:pPr>
            <w:r>
              <w:t>18</w:t>
            </w:r>
            <w:r w:rsidR="005D5322">
              <w:t>%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6819B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3ED7C66D" w14:textId="77777777" w:rsidTr="00ED50C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9C5F" w14:textId="77777777" w:rsidR="008B5306" w:rsidRPr="0015057F" w:rsidRDefault="008B5306" w:rsidP="00ED50CF">
            <w:pPr>
              <w:pStyle w:val="Tableaucorpsdetexte"/>
              <w:jc w:val="center"/>
            </w:pPr>
            <w:r w:rsidRPr="0015057F">
              <w:t>1 500 ≤ k€ &lt; 3 000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E3EC" w14:textId="011886F6" w:rsidR="008B5306" w:rsidRPr="0015057F" w:rsidRDefault="004774FA" w:rsidP="00D62AD1">
            <w:pPr>
              <w:pStyle w:val="Tableaucorpsdetexte"/>
              <w:jc w:val="center"/>
            </w:pPr>
            <w:r>
              <w:t>6</w:t>
            </w:r>
            <w:r w:rsidR="005D5322">
              <w:t>%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8E82" w14:textId="77777777" w:rsidR="008B5306" w:rsidRPr="0015057F" w:rsidRDefault="008B5306" w:rsidP="00D62AD1">
            <w:pPr>
              <w:pStyle w:val="Tableaucorpsdetexte"/>
              <w:jc w:val="center"/>
            </w:pPr>
          </w:p>
        </w:tc>
      </w:tr>
      <w:tr w:rsidR="008B5306" w14:paraId="28167127" w14:textId="77777777" w:rsidTr="00ED50CF">
        <w:tc>
          <w:tcPr>
            <w:tcW w:w="540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E41C16" w14:textId="77777777" w:rsidR="008B5306" w:rsidRDefault="008B5306" w:rsidP="00ED50CF">
            <w:pPr>
              <w:pStyle w:val="Tableaucorpsdetexte"/>
              <w:spacing w:line="276" w:lineRule="auto"/>
              <w:rPr>
                <w:sz w:val="16"/>
                <w:lang w:eastAsia="en-US"/>
              </w:rPr>
            </w:pPr>
          </w:p>
        </w:tc>
      </w:tr>
    </w:tbl>
    <w:p w14:paraId="7FFFB410" w14:textId="77777777" w:rsidR="008B5306" w:rsidRDefault="008B5306" w:rsidP="008B5306">
      <w:pPr>
        <w:spacing w:after="200" w:line="276" w:lineRule="auto"/>
        <w:jc w:val="left"/>
        <w:rPr>
          <w:b/>
          <w:bCs/>
          <w:i/>
          <w:iCs/>
          <w:szCs w:val="24"/>
        </w:rPr>
      </w:pPr>
      <w:r>
        <w:br w:type="page"/>
      </w:r>
    </w:p>
    <w:p w14:paraId="0FABD449" w14:textId="77777777" w:rsidR="008B5306" w:rsidRDefault="008B5306" w:rsidP="008B5306">
      <w:pPr>
        <w:pStyle w:val="Titretableau"/>
      </w:pPr>
      <w:r>
        <w:lastRenderedPageBreak/>
        <w:t xml:space="preserve">Tableau de bord résumé de votre portefeuille en </w:t>
      </w:r>
      <w:r w:rsidRPr="0015057F">
        <w:t>grandes</w:t>
      </w:r>
      <w:r>
        <w:t xml:space="preserve"> masses N/N-1</w:t>
      </w:r>
      <w:r w:rsidRPr="00E10E15">
        <w:rPr>
          <w:vertAlign w:val="superscript"/>
          <w:lang w:eastAsia="en-US"/>
        </w:rPr>
        <w:t>(</w:t>
      </w:r>
      <w:r w:rsidRPr="00E10E15">
        <w:rPr>
          <w:rStyle w:val="Appelnotedebasdep"/>
          <w:lang w:eastAsia="en-US"/>
        </w:rPr>
        <w:footnoteReference w:id="2"/>
      </w:r>
      <w:r w:rsidRPr="00E10E15">
        <w:rPr>
          <w:vertAlign w:val="superscript"/>
          <w:lang w:eastAsia="en-US"/>
        </w:rPr>
        <w:t>)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7"/>
        <w:gridCol w:w="1118"/>
        <w:gridCol w:w="1127"/>
        <w:gridCol w:w="1080"/>
        <w:gridCol w:w="1807"/>
        <w:gridCol w:w="946"/>
        <w:gridCol w:w="1704"/>
      </w:tblGrid>
      <w:tr w:rsidR="008B5306" w14:paraId="7CA32B3D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5DFEB"/>
            <w:vAlign w:val="center"/>
            <w:hideMark/>
          </w:tcPr>
          <w:p w14:paraId="4DFB9B68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 w:rsidRPr="0015057F">
              <w:t>Nombre</w:t>
            </w:r>
            <w:r>
              <w:rPr>
                <w:lang w:eastAsia="en-US"/>
              </w:rPr>
              <w:t> / k€ / 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885C909" w14:textId="77777777" w:rsidR="008B5306" w:rsidRPr="0015057F" w:rsidRDefault="008B5306" w:rsidP="00ED50CF">
            <w:pPr>
              <w:pStyle w:val="Tableauen-tte"/>
            </w:pPr>
            <w:r w:rsidRPr="0015057F">
              <w:t xml:space="preserve">Encours </w:t>
            </w:r>
            <w:r w:rsidRPr="0015057F">
              <w:br/>
              <w:t>en nombre</w:t>
            </w:r>
            <w:r w:rsidRPr="0015057F">
              <w:br/>
            </w:r>
            <w:r w:rsidRPr="0015057F">
              <w:br/>
              <w:t>Année N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5DFEB"/>
            <w:vAlign w:val="center"/>
            <w:hideMark/>
          </w:tcPr>
          <w:p w14:paraId="4F7E3975" w14:textId="77777777" w:rsidR="008B5306" w:rsidRPr="0015057F" w:rsidRDefault="008B5306" w:rsidP="00ED50CF">
            <w:pPr>
              <w:pStyle w:val="Tableauen-tte"/>
            </w:pPr>
            <w:r w:rsidRPr="0015057F">
              <w:t xml:space="preserve">Encours </w:t>
            </w:r>
            <w:r w:rsidRPr="0015057F">
              <w:br/>
              <w:t>en k€</w:t>
            </w:r>
            <w:r w:rsidRPr="0015057F">
              <w:br/>
            </w:r>
            <w:r w:rsidRPr="0015057F">
              <w:br/>
              <w:t>Année 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386F1984" w14:textId="77777777" w:rsidR="008B5306" w:rsidRPr="0015057F" w:rsidRDefault="008B5306" w:rsidP="00ED50CF">
            <w:pPr>
              <w:pStyle w:val="Tableauen-tte"/>
            </w:pPr>
            <w:r w:rsidRPr="0015057F">
              <w:t>Taux</w:t>
            </w:r>
            <w:r w:rsidRPr="0015057F">
              <w:br/>
              <w:t>détention</w:t>
            </w:r>
            <w:r w:rsidRPr="0015057F">
              <w:br/>
            </w:r>
            <w:r w:rsidR="00ED50CF">
              <w:br/>
            </w:r>
            <w:r w:rsidRPr="0015057F">
              <w:t xml:space="preserve">Année N </w:t>
            </w:r>
            <w:r w:rsidRPr="0015057F">
              <w:rPr>
                <w:vertAlign w:val="superscript"/>
              </w:rPr>
              <w:t>(**)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5DFEB"/>
            <w:vAlign w:val="center"/>
            <w:hideMark/>
          </w:tcPr>
          <w:p w14:paraId="1932B8E5" w14:textId="77777777" w:rsidR="008B5306" w:rsidRPr="0015057F" w:rsidRDefault="008B5306" w:rsidP="00ED50CF">
            <w:pPr>
              <w:pStyle w:val="Tableauen-tte"/>
            </w:pPr>
            <w:r w:rsidRPr="0015057F">
              <w:t>Évolution</w:t>
            </w:r>
            <w:r w:rsidRPr="0015057F">
              <w:br/>
              <w:t xml:space="preserve">par rapport à N-1 </w:t>
            </w:r>
            <w:r w:rsidRPr="0015057F">
              <w:br/>
            </w:r>
            <w:r w:rsidRPr="0015057F">
              <w:rPr>
                <w:vertAlign w:val="superscript"/>
              </w:rPr>
              <w:t xml:space="preserve">(***) 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9EBD7CC" w14:textId="77777777" w:rsidR="008B5306" w:rsidRPr="0015057F" w:rsidRDefault="008B5306" w:rsidP="00ED50CF">
            <w:pPr>
              <w:pStyle w:val="Tableauen-tte"/>
            </w:pPr>
            <w:r w:rsidRPr="0015057F">
              <w:t>Solde moyen</w:t>
            </w:r>
            <w:r w:rsidRPr="0015057F">
              <w:br/>
              <w:t>en k€</w:t>
            </w:r>
            <w:r w:rsidRPr="0015057F">
              <w:br/>
            </w:r>
            <w:r w:rsidRPr="0015057F">
              <w:br/>
              <w:t>Année N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5DFEB"/>
            <w:vAlign w:val="center"/>
            <w:hideMark/>
          </w:tcPr>
          <w:p w14:paraId="77C28632" w14:textId="77777777" w:rsidR="008B5306" w:rsidRPr="0015057F" w:rsidRDefault="008B5306" w:rsidP="00ED50CF">
            <w:pPr>
              <w:pStyle w:val="Tableauen-tte"/>
            </w:pPr>
            <w:r w:rsidRPr="0015057F">
              <w:t>Évolution</w:t>
            </w:r>
            <w:r w:rsidRPr="0015057F">
              <w:br/>
              <w:t xml:space="preserve">par rapport à N-1 </w:t>
            </w:r>
            <w:r w:rsidRPr="0015057F">
              <w:rPr>
                <w:vertAlign w:val="superscript"/>
              </w:rPr>
              <w:t>(***)</w:t>
            </w:r>
            <w:r w:rsidRPr="0015057F">
              <w:t xml:space="preserve"> </w:t>
            </w:r>
          </w:p>
        </w:tc>
      </w:tr>
      <w:tr w:rsidR="008B5306" w14:paraId="5A6A44BA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hideMark/>
          </w:tcPr>
          <w:p w14:paraId="1ABEC5C3" w14:textId="77777777" w:rsidR="008B5306" w:rsidRPr="0015057F" w:rsidRDefault="008B5306" w:rsidP="00ED50CF">
            <w:pPr>
              <w:pStyle w:val="Tableaucorpsdetexte"/>
            </w:pPr>
            <w:r w:rsidRPr="0015057F">
              <w:t>Comptes professionnels (comptes courants)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59465" w14:textId="770FDC16" w:rsidR="008B5306" w:rsidRDefault="00532910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20</w:t>
            </w:r>
            <w:r w:rsidR="00BE524F">
              <w:rPr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080AB645" w14:textId="77777777" w:rsidR="008B5306" w:rsidRDefault="008B5306" w:rsidP="00ED50CF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24CC" w14:textId="094AAA40" w:rsidR="008B5306" w:rsidRDefault="00C31AC4" w:rsidP="00ED50CF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92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3374A2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527B" w14:textId="1DD33958" w:rsidR="008B5306" w:rsidRDefault="005D5322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49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7EF42E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06FDC3C5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hideMark/>
          </w:tcPr>
          <w:p w14:paraId="39DB805E" w14:textId="77777777" w:rsidR="008B5306" w:rsidRPr="0015057F" w:rsidRDefault="008B5306" w:rsidP="00ED50CF">
            <w:pPr>
              <w:pStyle w:val="Tableaucorpsdetexte"/>
              <w:jc w:val="left"/>
            </w:pPr>
            <w:r w:rsidRPr="0015057F">
              <w:t>Dont entrées en relation &lt; à 12 mois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6619" w14:textId="04D6093B" w:rsidR="008B5306" w:rsidRDefault="00532910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0B7BBC">
              <w:rPr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6CD19FA7" w14:textId="77777777" w:rsidR="008B5306" w:rsidRDefault="008B5306" w:rsidP="00ED50CF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40E6A9F3" w14:textId="77777777" w:rsidR="008B5306" w:rsidRDefault="008B5306" w:rsidP="00ED50CF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6C12B8D9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254A5A6A" w14:textId="77777777" w:rsidR="008B5306" w:rsidRDefault="008B5306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307B5878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</w:p>
        </w:tc>
      </w:tr>
      <w:tr w:rsidR="008B5306" w14:paraId="0EC5D351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504C1DAE" w14:textId="77777777" w:rsidR="008B5306" w:rsidRPr="0015057F" w:rsidRDefault="008B5306" w:rsidP="00ED50CF">
            <w:pPr>
              <w:pStyle w:val="Tableaucorpsdetexte"/>
            </w:pPr>
            <w:r w:rsidRPr="0015057F">
              <w:t>Double relation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31B7022" w14:textId="57D6EC3D" w:rsidR="008B5306" w:rsidRDefault="000B7BBC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73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1EA98C9D" w14:textId="77777777" w:rsidR="008B5306" w:rsidRDefault="008B5306" w:rsidP="00ED50CF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98428B7" w14:textId="28CB7695" w:rsidR="008B5306" w:rsidRDefault="002143EA" w:rsidP="00ED50CF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E1AF1D7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3ABC7429" w14:textId="77777777" w:rsidR="008B5306" w:rsidRDefault="008B5306" w:rsidP="00ED50CF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highlight w:val="red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6AC1256E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6D08AB96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5648828C" w14:textId="77777777" w:rsidR="008B5306" w:rsidRPr="0015057F" w:rsidRDefault="008B5306" w:rsidP="00ED50CF">
            <w:pPr>
              <w:pStyle w:val="Tableaucorpsdetexte"/>
            </w:pPr>
            <w:r w:rsidRPr="0015057F">
              <w:t>Cartes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6C51093" w14:textId="6943A204" w:rsidR="008B5306" w:rsidRDefault="00532910" w:rsidP="00ED50CF">
            <w:pPr>
              <w:pStyle w:val="Tableaucorpsdetexte"/>
              <w:tabs>
                <w:tab w:val="decimal" w:pos="630"/>
              </w:tabs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E465B9">
              <w:rPr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41199777" w14:textId="77777777" w:rsidR="008B5306" w:rsidRDefault="008B5306" w:rsidP="00ED50CF">
            <w:pPr>
              <w:pStyle w:val="Tableaucorpsdetexte"/>
              <w:spacing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D495B0" w14:textId="748B3D09" w:rsidR="008B5306" w:rsidRDefault="002143EA" w:rsidP="00ED50CF">
            <w:pPr>
              <w:pStyle w:val="Tableaucorpsdetexte"/>
              <w:tabs>
                <w:tab w:val="decimal" w:pos="451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73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F7F322B" w14:textId="77777777" w:rsidR="008B5306" w:rsidRDefault="008B5306" w:rsidP="00ED50CF">
            <w:pPr>
              <w:pStyle w:val="Tableaucorpsdetexte"/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3DB45C0F" w14:textId="77777777" w:rsidR="008B5306" w:rsidRDefault="008B5306" w:rsidP="00ED50CF">
            <w:pPr>
              <w:pStyle w:val="Tableaucorpsdetexte"/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4B3C8D61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176D14C4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00AB822C" w14:textId="77777777" w:rsidR="008B5306" w:rsidRPr="0015057F" w:rsidRDefault="008B5306" w:rsidP="00ED50CF">
            <w:pPr>
              <w:pStyle w:val="Tableaucorpsdetexte"/>
            </w:pPr>
            <w:r w:rsidRPr="0015057F">
              <w:t>Internet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D7C05" w14:textId="512E554F" w:rsidR="008B5306" w:rsidRDefault="00532910" w:rsidP="00ED50CF">
            <w:pPr>
              <w:pStyle w:val="Tableaucorpsdetexte"/>
              <w:tabs>
                <w:tab w:val="decimal" w:pos="630"/>
              </w:tabs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E465B9">
              <w:rPr>
                <w:sz w:val="16"/>
                <w:szCs w:val="16"/>
                <w:lang w:eastAsia="en-US"/>
              </w:rPr>
              <w:t>92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707BA1D5" w14:textId="77777777" w:rsidR="008B5306" w:rsidRDefault="008B5306" w:rsidP="00ED50CF">
            <w:pPr>
              <w:pStyle w:val="Tableaucorpsdetexte"/>
              <w:spacing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61C3" w14:textId="5DC531B6" w:rsidR="008B5306" w:rsidRDefault="002143EA" w:rsidP="00ED50CF">
            <w:pPr>
              <w:pStyle w:val="Tableaucorpsdetexte"/>
              <w:tabs>
                <w:tab w:val="decimal" w:pos="451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85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3F5991" w14:textId="77777777" w:rsidR="008B5306" w:rsidRDefault="008B5306" w:rsidP="00ED50CF">
            <w:pPr>
              <w:pStyle w:val="Tableaucorpsdetexte"/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4B5C06D0" w14:textId="77777777" w:rsidR="008B5306" w:rsidRDefault="008B5306" w:rsidP="00ED50CF">
            <w:pPr>
              <w:pStyle w:val="Tableaucorpsdetexte"/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247E2C10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65D10F1E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4EC26A76" w14:textId="77777777" w:rsidR="008B5306" w:rsidRPr="0015057F" w:rsidRDefault="008B5306" w:rsidP="00ED50CF">
            <w:pPr>
              <w:pStyle w:val="Tableaucorpsdetexte"/>
            </w:pPr>
            <w:r w:rsidRPr="0015057F">
              <w:t>Contrats monétiques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00BE" w14:textId="7BC27CA3" w:rsidR="008B5306" w:rsidRDefault="00532910" w:rsidP="00ED50CF">
            <w:pPr>
              <w:pStyle w:val="Tableaucorpsdetexte"/>
              <w:tabs>
                <w:tab w:val="decimal" w:pos="630"/>
              </w:tabs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</w:t>
            </w:r>
            <w:r w:rsidR="00E465B9">
              <w:rPr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70D844A0" w14:textId="77777777" w:rsidR="008B5306" w:rsidRDefault="008B5306" w:rsidP="00ED50CF">
            <w:pPr>
              <w:pStyle w:val="Tableaucorpsdetexte"/>
              <w:spacing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D9288" w14:textId="3122E765" w:rsidR="008B5306" w:rsidRDefault="002143EA" w:rsidP="00ED50CF">
            <w:pPr>
              <w:pStyle w:val="Tableaucorpsdetexte"/>
              <w:tabs>
                <w:tab w:val="decimal" w:pos="451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7B2E2A" w14:textId="77777777" w:rsidR="008B5306" w:rsidRDefault="008B5306" w:rsidP="00ED50CF">
            <w:pPr>
              <w:pStyle w:val="Tableaucorpsdetexte"/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40A6FB64" w14:textId="77777777" w:rsidR="008B5306" w:rsidRDefault="008B5306" w:rsidP="00ED50CF">
            <w:pPr>
              <w:pStyle w:val="Tableaucorpsdetexte"/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6107082A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77DED423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203DE644" w14:textId="77777777" w:rsidR="008B5306" w:rsidRPr="0015057F" w:rsidRDefault="008B5306" w:rsidP="00ED50CF">
            <w:pPr>
              <w:pStyle w:val="Tableaucorpsdetexte"/>
            </w:pPr>
            <w:r w:rsidRPr="0015057F">
              <w:t>Flux monétique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01B7758E" w14:textId="77777777" w:rsidR="008B5306" w:rsidRDefault="008B5306" w:rsidP="00ED50CF">
            <w:pPr>
              <w:pStyle w:val="Tableaucorpsdetexte"/>
              <w:tabs>
                <w:tab w:val="decimal" w:pos="630"/>
              </w:tabs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257A8F" w14:textId="77777777" w:rsidR="008B5306" w:rsidRDefault="008B5306" w:rsidP="00ED50CF">
            <w:pPr>
              <w:pStyle w:val="Tableaucorpsdetexte"/>
              <w:spacing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16DBC613" w14:textId="77777777" w:rsidR="008B5306" w:rsidRDefault="008B5306" w:rsidP="00ED50CF">
            <w:pPr>
              <w:pStyle w:val="Tableaucorpsdetexte"/>
              <w:tabs>
                <w:tab w:val="decimal" w:pos="451"/>
              </w:tabs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084A96B4" w14:textId="77777777" w:rsidR="008B5306" w:rsidRDefault="008B5306" w:rsidP="00ED50CF">
            <w:pPr>
              <w:pStyle w:val="Tableaucorpsdetexte"/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43C07" w14:textId="4F2C08C4" w:rsidR="008B5306" w:rsidRDefault="002143EA" w:rsidP="00ED50CF">
            <w:pPr>
              <w:pStyle w:val="Tableaucorpsdetexte"/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69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FF9AB4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8B5306" w14:paraId="6B14C4AA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3A7D405F" w14:textId="77777777" w:rsidR="008B5306" w:rsidRPr="0015057F" w:rsidRDefault="008B5306" w:rsidP="00ED50CF">
            <w:pPr>
              <w:pStyle w:val="Tableaucorpsdetexte"/>
              <w:jc w:val="left"/>
            </w:pPr>
            <w:r w:rsidRPr="0015057F">
              <w:t>Contrats assurance</w:t>
            </w:r>
            <w:r>
              <w:t xml:space="preserve"> </w:t>
            </w:r>
            <w:r w:rsidRPr="0015057F">
              <w:t>et prévoyance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B4783" w14:textId="3C478D98" w:rsidR="008B5306" w:rsidRDefault="00E465B9" w:rsidP="00ED50CF">
            <w:pPr>
              <w:pStyle w:val="Tableaucorpsdetexte"/>
              <w:tabs>
                <w:tab w:val="decimal" w:pos="630"/>
              </w:tabs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57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1B9365FA" w14:textId="77777777" w:rsidR="008B5306" w:rsidRDefault="008B5306" w:rsidP="00ED50CF">
            <w:pPr>
              <w:pStyle w:val="Tableaucorpsdetexte"/>
              <w:spacing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E531" w14:textId="49508FFF" w:rsidR="008B5306" w:rsidRDefault="002143EA" w:rsidP="00ED50CF">
            <w:pPr>
              <w:pStyle w:val="Tableaucorpsdetexte"/>
              <w:tabs>
                <w:tab w:val="decimal" w:pos="451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543336" w14:textId="77777777" w:rsidR="008B5306" w:rsidRDefault="008B5306" w:rsidP="00ED50CF">
            <w:pPr>
              <w:pStyle w:val="Tableaucorpsdetexte"/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103D711E" w14:textId="77777777" w:rsidR="008B5306" w:rsidRDefault="008B5306" w:rsidP="00ED50CF">
            <w:pPr>
              <w:pStyle w:val="Tableaucorpsdetexte"/>
              <w:spacing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404040" w:themeFill="text1" w:themeFillTint="BF"/>
            <w:vAlign w:val="center"/>
          </w:tcPr>
          <w:p w14:paraId="20294A51" w14:textId="77777777" w:rsidR="008B5306" w:rsidRDefault="008B5306" w:rsidP="00ED50CF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2143EA" w14:paraId="6F7583FC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16C9934A" w14:textId="77777777" w:rsidR="002143EA" w:rsidRPr="0015057F" w:rsidRDefault="002143EA" w:rsidP="002143EA">
            <w:pPr>
              <w:pStyle w:val="Tableaucorpsdetexte"/>
              <w:rPr>
                <w:b/>
                <w:lang w:eastAsia="en-US"/>
              </w:rPr>
            </w:pPr>
            <w:r w:rsidRPr="0015057F">
              <w:rPr>
                <w:b/>
                <w:lang w:eastAsia="en-US"/>
              </w:rPr>
              <w:t xml:space="preserve">Total </w:t>
            </w:r>
            <w:r w:rsidRPr="0015057F">
              <w:rPr>
                <w:b/>
              </w:rPr>
              <w:t>collecte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E243627" w14:textId="40C7CE27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</w:t>
            </w:r>
            <w:r w:rsidR="00E465B9">
              <w:rPr>
                <w:b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E3E5FD1" w14:textId="6D76BBEC" w:rsidR="002143EA" w:rsidRDefault="002143EA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b/>
                <w:sz w:val="16"/>
                <w:szCs w:val="16"/>
                <w:highlight w:val="red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 xml:space="preserve">2 </w:t>
            </w:r>
            <w:r w:rsidR="00105EA5">
              <w:rPr>
                <w:b/>
                <w:sz w:val="16"/>
                <w:szCs w:val="16"/>
                <w:lang w:eastAsia="en-US"/>
              </w:rPr>
              <w:t>393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9EEB31D" w14:textId="16181692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54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55A1F5F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72766D" w14:textId="5FF9A451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B35F143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</w:tr>
      <w:tr w:rsidR="002143EA" w14:paraId="6ADA21F7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0A5542ED" w14:textId="77777777" w:rsidR="002143EA" w:rsidRPr="0015057F" w:rsidRDefault="002143EA" w:rsidP="002143EA">
            <w:pPr>
              <w:pStyle w:val="Tableaupuce1"/>
            </w:pPr>
            <w:proofErr w:type="gramStart"/>
            <w:r w:rsidRPr="0015057F">
              <w:t>dont</w:t>
            </w:r>
            <w:proofErr w:type="gramEnd"/>
            <w:r w:rsidRPr="0015057F">
              <w:t xml:space="preserve"> placements court terme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3F532A0" w14:textId="49C32EA8" w:rsidR="002143EA" w:rsidRDefault="002471A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89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0A3E443" w14:textId="599983ED" w:rsidR="002143EA" w:rsidRDefault="002143EA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396F8A">
              <w:rPr>
                <w:sz w:val="16"/>
                <w:szCs w:val="16"/>
                <w:lang w:eastAsia="en-US"/>
              </w:rPr>
              <w:t>248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A78CAC3" w14:textId="24CC983F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38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7076E62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32293C0" w14:textId="2DBA9048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08AE0AE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</w:tr>
      <w:tr w:rsidR="002143EA" w14:paraId="585237B8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4D55E7C2" w14:textId="77777777" w:rsidR="002143EA" w:rsidRPr="0015057F" w:rsidRDefault="002143EA" w:rsidP="002143EA">
            <w:pPr>
              <w:pStyle w:val="Tableaupuce1"/>
            </w:pPr>
            <w:proofErr w:type="gramStart"/>
            <w:r w:rsidRPr="0015057F">
              <w:t>dont</w:t>
            </w:r>
            <w:proofErr w:type="gramEnd"/>
            <w:r w:rsidRPr="0015057F">
              <w:t xml:space="preserve"> contrats retraite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3A8D990" w14:textId="32D41C5E" w:rsidR="002143EA" w:rsidRDefault="002471A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FAF4C38" w14:textId="268316B6" w:rsidR="002143EA" w:rsidRDefault="00105EA5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421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30BD130" w14:textId="57F970E4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7651E44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D46EC0B" w14:textId="07480083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4DA5DED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</w:tr>
      <w:tr w:rsidR="002143EA" w14:paraId="26DB8E2C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653079E3" w14:textId="77777777" w:rsidR="002143EA" w:rsidRPr="0015057F" w:rsidRDefault="002143EA" w:rsidP="002143EA">
            <w:pPr>
              <w:pStyle w:val="Tableaupuce1"/>
            </w:pPr>
            <w:proofErr w:type="gramStart"/>
            <w:r w:rsidRPr="0015057F">
              <w:t>dont</w:t>
            </w:r>
            <w:proofErr w:type="gramEnd"/>
            <w:r w:rsidRPr="0015057F">
              <w:t xml:space="preserve"> contrats épargne</w:t>
            </w:r>
            <w:r w:rsidRPr="0015057F">
              <w:br/>
              <w:t>salariale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F6D3" w14:textId="4036CFE7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482654">
              <w:rPr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C9ABB4" w14:textId="3E083568" w:rsidR="002143EA" w:rsidRDefault="00105EA5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724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D1B4A" w14:textId="176CCA06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9CCC50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D83A" w14:textId="23898C9D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42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B207A0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2143EA" w14:paraId="10F48137" w14:textId="77777777" w:rsidTr="00ED50CF">
        <w:trPr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4FE9EA00" w14:textId="77777777" w:rsidR="002143EA" w:rsidRPr="0015057F" w:rsidRDefault="002143EA" w:rsidP="002143EA">
            <w:pPr>
              <w:pStyle w:val="Tableaucorpsdetexte"/>
              <w:rPr>
                <w:b/>
                <w:lang w:eastAsia="en-US"/>
              </w:rPr>
            </w:pPr>
            <w:r w:rsidRPr="0015057F">
              <w:rPr>
                <w:b/>
                <w:lang w:eastAsia="en-US"/>
              </w:rPr>
              <w:t xml:space="preserve">Total </w:t>
            </w:r>
            <w:r w:rsidRPr="0015057F">
              <w:rPr>
                <w:b/>
              </w:rPr>
              <w:t>crédits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C2EECB" w14:textId="486E336F" w:rsidR="002143EA" w:rsidRDefault="00350158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280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04FD80E" w14:textId="65E2D938" w:rsidR="002143EA" w:rsidRDefault="007637C6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5 002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2208A04" w14:textId="5158A4BA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125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55BC219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C3222A9" w14:textId="441A3965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b/>
                <w:sz w:val="16"/>
                <w:szCs w:val="16"/>
                <w:lang w:eastAsia="en-US"/>
              </w:rPr>
            </w:pPr>
            <w:r>
              <w:rPr>
                <w:b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A685E3F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b/>
                <w:sz w:val="16"/>
                <w:szCs w:val="16"/>
                <w:lang w:eastAsia="en-US"/>
              </w:rPr>
            </w:pPr>
          </w:p>
        </w:tc>
      </w:tr>
      <w:tr w:rsidR="002143EA" w14:paraId="36B82BBD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0F0DC4DE" w14:textId="77777777" w:rsidR="002143EA" w:rsidRDefault="002143EA" w:rsidP="002143EA">
            <w:pPr>
              <w:pStyle w:val="Tableaupuce1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dont</w:t>
            </w:r>
            <w:proofErr w:type="gramEnd"/>
            <w:r>
              <w:rPr>
                <w:lang w:eastAsia="en-US"/>
              </w:rPr>
              <w:t xml:space="preserve"> crédits court terme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E4640BB" w14:textId="442DE767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A651DE">
              <w:rPr>
                <w:sz w:val="16"/>
                <w:szCs w:val="16"/>
                <w:lang w:eastAsia="en-US"/>
              </w:rPr>
              <w:t>6</w:t>
            </w:r>
            <w:r w:rsidR="00917286">
              <w:rPr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82E15BC" w14:textId="36546DF2" w:rsidR="002143EA" w:rsidRDefault="002143EA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</w:t>
            </w:r>
            <w:r w:rsidR="007637C6">
              <w:rPr>
                <w:sz w:val="16"/>
                <w:szCs w:val="16"/>
                <w:lang w:eastAsia="en-US"/>
              </w:rPr>
              <w:t>473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B0491EE" w14:textId="32BF47A6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71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95F3FFD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6268F5F" w14:textId="3D18A1A5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0570DC5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2143EA" w14:paraId="4E3175AB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5272BE16" w14:textId="77777777" w:rsidR="002143EA" w:rsidRPr="0015057F" w:rsidRDefault="002143EA" w:rsidP="002143EA">
            <w:pPr>
              <w:pStyle w:val="Tableaupuce1"/>
            </w:pPr>
            <w:proofErr w:type="gramStart"/>
            <w:r w:rsidRPr="0015057F">
              <w:t>dont</w:t>
            </w:r>
            <w:proofErr w:type="gramEnd"/>
            <w:r w:rsidRPr="0015057F">
              <w:t xml:space="preserve"> crédit-bail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6F33653" w14:textId="12215CE5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2</w:t>
            </w:r>
            <w:r w:rsidR="00917286">
              <w:rPr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B77C9F3" w14:textId="227820FB" w:rsidR="002143EA" w:rsidRDefault="002143EA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4</w:t>
            </w:r>
            <w:r w:rsidR="007637C6">
              <w:rPr>
                <w:sz w:val="16"/>
                <w:szCs w:val="16"/>
                <w:lang w:eastAsia="en-US"/>
              </w:rPr>
              <w:t>48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8B20CF" w14:textId="1A8F4785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D765B26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0939241" w14:textId="5371A7D5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85E8C19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sz w:val="16"/>
                <w:szCs w:val="16"/>
                <w:lang w:eastAsia="en-US"/>
              </w:rPr>
            </w:pPr>
          </w:p>
        </w:tc>
      </w:tr>
      <w:tr w:rsidR="002143EA" w14:paraId="037966D4" w14:textId="77777777" w:rsidTr="00ED50CF">
        <w:trPr>
          <w:jc w:val="center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5A7C121D" w14:textId="77777777" w:rsidR="002143EA" w:rsidRPr="0015057F" w:rsidRDefault="002143EA" w:rsidP="002143EA">
            <w:pPr>
              <w:pStyle w:val="Tableaupuce1"/>
            </w:pPr>
            <w:proofErr w:type="gramStart"/>
            <w:r w:rsidRPr="0015057F">
              <w:t>dont</w:t>
            </w:r>
            <w:proofErr w:type="gramEnd"/>
            <w:r w:rsidRPr="0015057F">
              <w:t xml:space="preserve"> crédits moyen/long terme</w:t>
            </w:r>
          </w:p>
        </w:tc>
        <w:tc>
          <w:tcPr>
            <w:tcW w:w="11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B913" w14:textId="799F22E2" w:rsidR="002143EA" w:rsidRDefault="00A651DE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color w:val="000000" w:themeColor="text1"/>
                <w:sz w:val="16"/>
                <w:szCs w:val="16"/>
                <w:lang w:eastAsia="en-US"/>
              </w:rPr>
              <w:t>8</w:t>
            </w:r>
            <w:r w:rsidR="00917286">
              <w:rPr>
                <w:color w:val="000000" w:themeColor="text1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FC063E" w14:textId="57E04EFB" w:rsidR="002143EA" w:rsidRDefault="007637C6" w:rsidP="002143EA">
            <w:pPr>
              <w:pStyle w:val="Tableaucorpsdetexte"/>
              <w:spacing w:before="40" w:after="40" w:line="276" w:lineRule="auto"/>
              <w:ind w:right="227"/>
              <w:jc w:val="right"/>
              <w:rPr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color w:val="000000" w:themeColor="text1"/>
                <w:sz w:val="16"/>
                <w:szCs w:val="16"/>
                <w:lang w:eastAsia="en-US"/>
              </w:rPr>
              <w:t>3081</w:t>
            </w:r>
          </w:p>
        </w:tc>
        <w:tc>
          <w:tcPr>
            <w:tcW w:w="108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210F" w14:textId="6BC69788" w:rsidR="002143EA" w:rsidRDefault="002143EA" w:rsidP="002143EA">
            <w:pPr>
              <w:pStyle w:val="Tableaucorpsdetexte"/>
              <w:tabs>
                <w:tab w:val="decimal" w:pos="451"/>
              </w:tabs>
              <w:spacing w:before="40" w:after="40" w:line="276" w:lineRule="auto"/>
              <w:rPr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color w:val="000000" w:themeColor="text1"/>
                <w:sz w:val="16"/>
                <w:szCs w:val="16"/>
                <w:lang w:eastAsia="en-US"/>
              </w:rPr>
              <w:t>44</w:t>
            </w: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69208E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B4D7" w14:textId="28BB7C60" w:rsidR="002143EA" w:rsidRDefault="002143EA" w:rsidP="002143EA">
            <w:pPr>
              <w:pStyle w:val="Tableaucorpsdetexte"/>
              <w:spacing w:before="40" w:after="40" w:line="276" w:lineRule="auto"/>
              <w:ind w:right="340"/>
              <w:jc w:val="right"/>
              <w:rPr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color w:val="000000" w:themeColor="text1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1704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B059FF" w14:textId="77777777" w:rsidR="002143EA" w:rsidRDefault="002143EA" w:rsidP="002143EA">
            <w:pPr>
              <w:pStyle w:val="Tableaucorpsdetexte"/>
              <w:spacing w:before="40" w:after="40" w:line="276" w:lineRule="auto"/>
              <w:jc w:val="center"/>
              <w:rPr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2143EA" w14:paraId="0909BDB3" w14:textId="77777777" w:rsidTr="00ED50CF">
        <w:trPr>
          <w:jc w:val="center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57" w:type="dxa"/>
              <w:left w:w="70" w:type="dxa"/>
              <w:bottom w:w="57" w:type="dxa"/>
              <w:right w:w="70" w:type="dxa"/>
            </w:tcMar>
            <w:vAlign w:val="center"/>
            <w:hideMark/>
          </w:tcPr>
          <w:p w14:paraId="636A88AA" w14:textId="77777777" w:rsidR="002143EA" w:rsidRDefault="002143EA" w:rsidP="002143EA">
            <w:pPr>
              <w:pStyle w:val="Tableaucorpsdetexte"/>
              <w:spacing w:line="276" w:lineRule="auto"/>
              <w:rPr>
                <w:sz w:val="16"/>
                <w:lang w:eastAsia="en-US"/>
              </w:rPr>
            </w:pPr>
          </w:p>
        </w:tc>
      </w:tr>
    </w:tbl>
    <w:p w14:paraId="55BF2AA2" w14:textId="77777777" w:rsidR="00D924C9" w:rsidRDefault="00D924C9" w:rsidP="00D924C9">
      <w:pPr>
        <w:pStyle w:val="Titretableau"/>
      </w:pPr>
    </w:p>
    <w:p w14:paraId="21D361F2" w14:textId="77777777" w:rsidR="00D924C9" w:rsidRDefault="00D924C9" w:rsidP="00D924C9">
      <w:pPr>
        <w:spacing w:after="200" w:line="276" w:lineRule="auto"/>
        <w:jc w:val="left"/>
        <w:rPr>
          <w:b/>
          <w:bCs/>
          <w:i/>
          <w:iCs/>
          <w:szCs w:val="24"/>
        </w:rPr>
      </w:pPr>
      <w:r>
        <w:br w:type="page"/>
      </w:r>
    </w:p>
    <w:p w14:paraId="45613344" w14:textId="77777777" w:rsidR="008B5306" w:rsidRDefault="008B5306" w:rsidP="008B5306">
      <w:pPr>
        <w:pStyle w:val="Titretableau"/>
      </w:pPr>
      <w:r>
        <w:lastRenderedPageBreak/>
        <w:t>Statistiques commerciales N et N-1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0"/>
        <w:gridCol w:w="2505"/>
        <w:gridCol w:w="2514"/>
      </w:tblGrid>
      <w:tr w:rsidR="008B5306" w14:paraId="1BD7B1CE" w14:textId="77777777" w:rsidTr="00ED50CF">
        <w:trPr>
          <w:trHeight w:val="64"/>
          <w:jc w:val="center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hideMark/>
          </w:tcPr>
          <w:p w14:paraId="3CF893F1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 xml:space="preserve">Activité des 12 </w:t>
            </w:r>
            <w:r w:rsidRPr="0015057F">
              <w:t>derniers</w:t>
            </w:r>
            <w:r>
              <w:rPr>
                <w:lang w:eastAsia="en-US"/>
              </w:rPr>
              <w:t xml:space="preserve"> mois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hideMark/>
          </w:tcPr>
          <w:p w14:paraId="27504F08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>Année N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hideMark/>
          </w:tcPr>
          <w:p w14:paraId="4EF4AE83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>Année N-1</w:t>
            </w:r>
          </w:p>
        </w:tc>
      </w:tr>
      <w:tr w:rsidR="008B5306" w14:paraId="79B3A058" w14:textId="77777777" w:rsidTr="00ED50CF">
        <w:trPr>
          <w:trHeight w:val="290"/>
          <w:jc w:val="center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CF9FD" w14:textId="77777777" w:rsidR="008B5306" w:rsidRPr="0015057F" w:rsidRDefault="008B5306" w:rsidP="00ED50CF">
            <w:pPr>
              <w:pStyle w:val="Tableaucorpsdetexte"/>
            </w:pPr>
            <w:r w:rsidRPr="0015057F">
              <w:t>Nombre de RDV client par semaine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F23B2" w14:textId="65519AFC" w:rsidR="008B5306" w:rsidRDefault="00355955" w:rsidP="00AC203E">
            <w:pPr>
              <w:pStyle w:val="Tableaucorpsdetexte"/>
              <w:tabs>
                <w:tab w:val="decimal" w:pos="1265"/>
              </w:tabs>
              <w:spacing w:line="276" w:lineRule="auto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14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33C3" w14:textId="367BA1FE" w:rsidR="008B5306" w:rsidRDefault="00355955" w:rsidP="00AC203E">
            <w:pPr>
              <w:pStyle w:val="Tableaucorpsdetexte"/>
              <w:tabs>
                <w:tab w:val="decimal" w:pos="1170"/>
              </w:tabs>
              <w:spacing w:line="276" w:lineRule="auto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9</w:t>
            </w:r>
          </w:p>
        </w:tc>
      </w:tr>
      <w:tr w:rsidR="008B5306" w14:paraId="57BDF15A" w14:textId="77777777" w:rsidTr="00ED50CF">
        <w:trPr>
          <w:trHeight w:val="290"/>
          <w:jc w:val="center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B4E5F" w14:textId="77777777" w:rsidR="008B5306" w:rsidRPr="0015057F" w:rsidRDefault="008B5306" w:rsidP="00ED50CF">
            <w:pPr>
              <w:pStyle w:val="Tableaucorpsdetexte"/>
            </w:pPr>
            <w:r w:rsidRPr="0015057F">
              <w:t>Nombre de RDV prospect par semaine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7CD5" w14:textId="3647B8ED" w:rsidR="008B5306" w:rsidRDefault="000D1ED4" w:rsidP="00AC203E">
            <w:pPr>
              <w:pStyle w:val="Tableaucorpsdetexte"/>
              <w:tabs>
                <w:tab w:val="decimal" w:pos="1265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EDFD" w14:textId="788E3F00" w:rsidR="008B5306" w:rsidRDefault="000D1ED4" w:rsidP="00AC203E">
            <w:pPr>
              <w:pStyle w:val="Tableaucorpsdetexte"/>
              <w:tabs>
                <w:tab w:val="decimal" w:pos="1170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2</w:t>
            </w:r>
          </w:p>
        </w:tc>
      </w:tr>
      <w:tr w:rsidR="008B5306" w14:paraId="4386C254" w14:textId="77777777" w:rsidTr="00ED50CF">
        <w:trPr>
          <w:trHeight w:val="290"/>
          <w:jc w:val="center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10002" w14:textId="77777777" w:rsidR="008B5306" w:rsidRPr="0015057F" w:rsidRDefault="008B5306" w:rsidP="00ED50CF">
            <w:pPr>
              <w:pStyle w:val="Tableaucorpsdetexte"/>
            </w:pPr>
            <w:r w:rsidRPr="0015057F">
              <w:t>Nombre de ventes par semaine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1F4C" w14:textId="1FDCD1FF" w:rsidR="008B5306" w:rsidRDefault="000D1ED4" w:rsidP="00AC203E">
            <w:pPr>
              <w:pStyle w:val="Tableaucorpsdetexte"/>
              <w:tabs>
                <w:tab w:val="decimal" w:pos="1265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1</w:t>
            </w:r>
            <w:r w:rsidR="00AC203E">
              <w:rPr>
                <w:sz w:val="17"/>
                <w:szCs w:val="17"/>
                <w:lang w:eastAsia="en-US"/>
              </w:rPr>
              <w:t>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86E5" w14:textId="21E441E6" w:rsidR="008B5306" w:rsidRDefault="00AC203E" w:rsidP="00AC203E">
            <w:pPr>
              <w:pStyle w:val="Tableaucorpsdetexte"/>
              <w:tabs>
                <w:tab w:val="decimal" w:pos="1170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7</w:t>
            </w:r>
          </w:p>
        </w:tc>
      </w:tr>
      <w:tr w:rsidR="008B5306" w14:paraId="0F5ECD80" w14:textId="77777777" w:rsidTr="00ED50CF">
        <w:trPr>
          <w:trHeight w:val="307"/>
          <w:jc w:val="center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9E0C4" w14:textId="77777777" w:rsidR="008B5306" w:rsidRPr="0015057F" w:rsidRDefault="008B5306" w:rsidP="00ED50CF">
            <w:pPr>
              <w:pStyle w:val="Tableaucorpsdetexte"/>
            </w:pPr>
            <w:r w:rsidRPr="0015057F">
              <w:t>Clients non rencontrés en %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8748" w14:textId="59CFEF75" w:rsidR="008B5306" w:rsidRDefault="00AC203E" w:rsidP="00AC203E">
            <w:pPr>
              <w:pStyle w:val="Tableaucorpsdetexte"/>
              <w:tabs>
                <w:tab w:val="decimal" w:pos="1265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11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CB51" w14:textId="535380E3" w:rsidR="008B5306" w:rsidRDefault="000D1ED4" w:rsidP="00AC203E">
            <w:pPr>
              <w:pStyle w:val="Tableaucorpsdetexte"/>
              <w:tabs>
                <w:tab w:val="decimal" w:pos="1170"/>
                <w:tab w:val="left" w:pos="5103"/>
              </w:tabs>
              <w:spacing w:line="276" w:lineRule="auto"/>
              <w:jc w:val="center"/>
              <w:rPr>
                <w:sz w:val="17"/>
                <w:szCs w:val="17"/>
                <w:lang w:eastAsia="en-US"/>
              </w:rPr>
            </w:pPr>
            <w:r>
              <w:rPr>
                <w:sz w:val="17"/>
                <w:szCs w:val="17"/>
                <w:lang w:eastAsia="en-US"/>
              </w:rPr>
              <w:t>1</w:t>
            </w:r>
            <w:r w:rsidR="00AC203E">
              <w:rPr>
                <w:sz w:val="17"/>
                <w:szCs w:val="17"/>
                <w:lang w:eastAsia="en-US"/>
              </w:rPr>
              <w:t>6</w:t>
            </w:r>
          </w:p>
        </w:tc>
      </w:tr>
    </w:tbl>
    <w:p w14:paraId="42FE70A1" w14:textId="77777777" w:rsidR="008B5306" w:rsidRDefault="008B5306" w:rsidP="008B5306">
      <w:pPr>
        <w:pStyle w:val="Titretableau"/>
        <w:tabs>
          <w:tab w:val="left" w:pos="5103"/>
        </w:tabs>
      </w:pPr>
      <w:r>
        <w:t xml:space="preserve">Poids du risque 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2552"/>
        <w:gridCol w:w="2550"/>
      </w:tblGrid>
      <w:tr w:rsidR="008B5306" w14:paraId="706A4C83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3633B51E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 xml:space="preserve">Niveau de </w:t>
            </w:r>
            <w:r w:rsidRPr="0015057F">
              <w:t>risque</w:t>
            </w:r>
            <w:r>
              <w:rPr>
                <w:lang w:eastAsia="en-US"/>
              </w:rPr>
              <w:br/>
              <w:t>(en % sur nombre de clients du portefeuille)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78B81790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 w:rsidRPr="0015057F">
              <w:t>Année</w:t>
            </w:r>
            <w:r>
              <w:rPr>
                <w:lang w:eastAsia="en-US"/>
              </w:rPr>
              <w:t xml:space="preserve"> N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96CDD15" w14:textId="77777777" w:rsidR="008B5306" w:rsidRDefault="008B5306" w:rsidP="00ED50CF">
            <w:pPr>
              <w:pStyle w:val="Tableauen-t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Évolution</w:t>
            </w:r>
            <w:r>
              <w:rPr>
                <w:lang w:eastAsia="en-US"/>
              </w:rPr>
              <w:br/>
              <w:t xml:space="preserve">par rapport à N-1 </w:t>
            </w:r>
            <w:r w:rsidRPr="00E10E15">
              <w:rPr>
                <w:vertAlign w:val="superscript"/>
                <w:lang w:eastAsia="en-US"/>
              </w:rPr>
              <w:t>(**)</w:t>
            </w:r>
            <w:r>
              <w:rPr>
                <w:lang w:eastAsia="en-US"/>
              </w:rPr>
              <w:t xml:space="preserve"> </w:t>
            </w:r>
          </w:p>
        </w:tc>
      </w:tr>
      <w:tr w:rsidR="008B5306" w14:paraId="1B2F2E98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2E48" w14:textId="77777777" w:rsidR="008B5306" w:rsidRPr="0015057F" w:rsidRDefault="008B5306" w:rsidP="00ED50CF">
            <w:pPr>
              <w:pStyle w:val="Tableaucorpsdetexte"/>
            </w:pPr>
            <w:r w:rsidRPr="0015057F">
              <w:t>Faible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A6130" w14:textId="7D0C21EC" w:rsidR="008B5306" w:rsidRDefault="00666CB3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68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F50E5" w14:textId="77777777" w:rsidR="008B5306" w:rsidRDefault="008B5306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</w:p>
        </w:tc>
      </w:tr>
      <w:tr w:rsidR="008B5306" w14:paraId="2B5AF0D9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B490B" w14:textId="77777777" w:rsidR="008B5306" w:rsidRPr="0015057F" w:rsidRDefault="008B5306" w:rsidP="00ED50CF">
            <w:pPr>
              <w:pStyle w:val="Tableaucorpsdetexte"/>
            </w:pPr>
            <w:r w:rsidRPr="0015057F">
              <w:t>Moyen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244E" w14:textId="6A56E7A9" w:rsidR="008B5306" w:rsidRDefault="000D1ED4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="00666CB3">
              <w:rPr>
                <w:lang w:eastAsia="en-US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A12D" w14:textId="77777777" w:rsidR="008B5306" w:rsidRDefault="008B5306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</w:p>
        </w:tc>
      </w:tr>
      <w:tr w:rsidR="008B5306" w14:paraId="5A7EE4FF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682D5" w14:textId="77777777" w:rsidR="008B5306" w:rsidRPr="0015057F" w:rsidRDefault="008B5306" w:rsidP="00ED50CF">
            <w:pPr>
              <w:pStyle w:val="Tableaucorpsdetexte"/>
            </w:pPr>
            <w:r w:rsidRPr="0015057F">
              <w:t>Fort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0296" w14:textId="25FD7E37" w:rsidR="008B5306" w:rsidRDefault="000D1ED4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="00666CB3">
              <w:rPr>
                <w:lang w:eastAsia="en-US"/>
              </w:rPr>
              <w:t>0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3332" w14:textId="77777777" w:rsidR="008B5306" w:rsidRDefault="008B5306" w:rsidP="00ED50CF">
            <w:pPr>
              <w:pStyle w:val="Tableaucorpsdetexte"/>
              <w:tabs>
                <w:tab w:val="left" w:pos="5103"/>
              </w:tabs>
              <w:spacing w:line="276" w:lineRule="auto"/>
              <w:rPr>
                <w:lang w:eastAsia="en-US"/>
              </w:rPr>
            </w:pPr>
          </w:p>
        </w:tc>
      </w:tr>
    </w:tbl>
    <w:p w14:paraId="5123F0B0" w14:textId="77777777" w:rsidR="008B5306" w:rsidRDefault="008B5306" w:rsidP="008B5306">
      <w:pPr>
        <w:pStyle w:val="Titretableau"/>
        <w:tabs>
          <w:tab w:val="left" w:pos="5103"/>
        </w:tabs>
      </w:pPr>
      <w:r>
        <w:t>Rentabilité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2552"/>
        <w:gridCol w:w="2550"/>
      </w:tblGrid>
      <w:tr w:rsidR="008B5306" w14:paraId="44380D72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6AD578E9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 xml:space="preserve">Rentabilité du </w:t>
            </w:r>
            <w:r w:rsidRPr="0015057F">
              <w:t>portefeuille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1A8C6ED8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 w:rsidRPr="0015057F">
              <w:t>Année</w:t>
            </w:r>
            <w:r>
              <w:rPr>
                <w:lang w:eastAsia="en-US"/>
              </w:rPr>
              <w:t xml:space="preserve"> N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18851309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 w:rsidRPr="0015057F">
              <w:t>Évolution</w:t>
            </w:r>
            <w:r>
              <w:rPr>
                <w:lang w:eastAsia="en-US"/>
              </w:rPr>
              <w:br/>
              <w:t xml:space="preserve">par rapport à N-1 </w:t>
            </w:r>
            <w:r w:rsidRPr="00E10E15">
              <w:rPr>
                <w:vertAlign w:val="superscript"/>
                <w:lang w:eastAsia="en-US"/>
              </w:rPr>
              <w:t>(</w:t>
            </w:r>
            <w:r w:rsidRPr="00E10E15">
              <w:rPr>
                <w:color w:val="000000" w:themeColor="text1"/>
                <w:vertAlign w:val="superscript"/>
                <w:lang w:eastAsia="en-US"/>
              </w:rPr>
              <w:t xml:space="preserve">**) </w:t>
            </w:r>
          </w:p>
        </w:tc>
      </w:tr>
      <w:tr w:rsidR="008B5306" w14:paraId="75F4B632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ABB3" w14:textId="77777777" w:rsidR="008B5306" w:rsidRPr="0015057F" w:rsidRDefault="008B5306" w:rsidP="00ED50CF">
            <w:pPr>
              <w:pStyle w:val="Tableaucorpsdetexte"/>
            </w:pPr>
            <w:r w:rsidRPr="0015057F">
              <w:t>PNB par relation en 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D157" w14:textId="0763D9F6" w:rsidR="008B5306" w:rsidRDefault="00DD0A68" w:rsidP="00ED50CF">
            <w:pPr>
              <w:pStyle w:val="Tableaucorpsdetexte"/>
              <w:tabs>
                <w:tab w:val="left" w:pos="5103"/>
              </w:tabs>
              <w:spacing w:line="276" w:lineRule="auto"/>
              <w:ind w:right="1069"/>
              <w:jc w:val="right"/>
              <w:rPr>
                <w:lang w:eastAsia="en-US"/>
              </w:rPr>
            </w:pPr>
            <w:r>
              <w:rPr>
                <w:lang w:eastAsia="en-US"/>
              </w:rPr>
              <w:t>1 131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EABE2" w14:textId="77777777" w:rsidR="008B5306" w:rsidRDefault="008B5306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</w:p>
        </w:tc>
      </w:tr>
      <w:tr w:rsidR="008B5306" w14:paraId="7C098617" w14:textId="77777777" w:rsidTr="00ED50CF">
        <w:trPr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E85BD" w14:textId="77777777" w:rsidR="008B5306" w:rsidRPr="0015057F" w:rsidRDefault="008B5306" w:rsidP="00ED50CF">
            <w:pPr>
              <w:pStyle w:val="Tableaucorpsdetexte"/>
            </w:pPr>
            <w:r w:rsidRPr="0015057F">
              <w:t>PNB total du portefeuille en k€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D7AF5" w14:textId="0766DAD5" w:rsidR="008B5306" w:rsidRDefault="00DD0A68" w:rsidP="00ED50CF">
            <w:pPr>
              <w:pStyle w:val="Tableaucorpsdetexte"/>
              <w:tabs>
                <w:tab w:val="left" w:pos="5103"/>
              </w:tabs>
              <w:spacing w:line="276" w:lineRule="auto"/>
              <w:ind w:right="1069"/>
              <w:jc w:val="right"/>
              <w:rPr>
                <w:lang w:eastAsia="en-US"/>
              </w:rPr>
            </w:pPr>
            <w:r>
              <w:rPr>
                <w:lang w:eastAsia="en-US"/>
              </w:rPr>
              <w:t>231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AD92" w14:textId="77777777" w:rsidR="008B5306" w:rsidRDefault="008B5306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</w:p>
        </w:tc>
      </w:tr>
    </w:tbl>
    <w:p w14:paraId="146A0836" w14:textId="77777777" w:rsidR="008B5306" w:rsidRDefault="008B5306" w:rsidP="008B5306">
      <w:pPr>
        <w:pStyle w:val="Titretableau"/>
        <w:tabs>
          <w:tab w:val="left" w:pos="5103"/>
        </w:tabs>
      </w:pPr>
      <w:r>
        <w:t>Mise à jour GRC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9"/>
        <w:gridCol w:w="1397"/>
        <w:gridCol w:w="1723"/>
      </w:tblGrid>
      <w:tr w:rsidR="008B5306" w14:paraId="5BD9A1ED" w14:textId="77777777" w:rsidTr="00ED50CF">
        <w:trPr>
          <w:jc w:val="center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2C9A9CD" w14:textId="77777777" w:rsidR="008B5306" w:rsidRPr="0015057F" w:rsidRDefault="008B5306" w:rsidP="00ED50CF">
            <w:pPr>
              <w:pStyle w:val="Tableauen-tte"/>
            </w:pPr>
            <w:r w:rsidRPr="0015057F">
              <w:t>En % du nombre de clients du portefeuille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D84016D" w14:textId="77777777" w:rsidR="008B5306" w:rsidRPr="0015057F" w:rsidRDefault="008B5306" w:rsidP="00ED50CF">
            <w:pPr>
              <w:pStyle w:val="Tableauen-tte"/>
            </w:pPr>
            <w:proofErr w:type="gramStart"/>
            <w:r w:rsidRPr="0015057F">
              <w:t>de</w:t>
            </w:r>
            <w:proofErr w:type="gramEnd"/>
            <w:r w:rsidRPr="0015057F">
              <w:t xml:space="preserve"> - 12 mois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5C379846" w14:textId="77777777" w:rsidR="008B5306" w:rsidRPr="0015057F" w:rsidRDefault="008B5306" w:rsidP="00ED50CF">
            <w:pPr>
              <w:pStyle w:val="Tableauen-tte"/>
            </w:pPr>
            <w:proofErr w:type="gramStart"/>
            <w:r w:rsidRPr="0015057F">
              <w:t>de</w:t>
            </w:r>
            <w:proofErr w:type="gramEnd"/>
            <w:r w:rsidRPr="0015057F">
              <w:t xml:space="preserve"> + 12 mois</w:t>
            </w:r>
          </w:p>
        </w:tc>
      </w:tr>
      <w:tr w:rsidR="008B5306" w14:paraId="1B2883EA" w14:textId="77777777" w:rsidTr="00ED50CF">
        <w:trPr>
          <w:jc w:val="center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5DB89" w14:textId="77777777" w:rsidR="008B5306" w:rsidRPr="0015057F" w:rsidRDefault="008B5306" w:rsidP="00ED50CF">
            <w:pPr>
              <w:pStyle w:val="Tableaucorpsdetexte"/>
            </w:pPr>
            <w:r w:rsidRPr="0015057F">
              <w:t>Mise à jour des coordonnées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F9D4" w14:textId="63416ED8" w:rsidR="008B5306" w:rsidRDefault="00FB21EB" w:rsidP="00DD0A68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109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F270" w14:textId="563C7153" w:rsidR="008B5306" w:rsidRDefault="00FB21EB" w:rsidP="00DD0A68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78</w:t>
            </w:r>
          </w:p>
        </w:tc>
      </w:tr>
      <w:tr w:rsidR="008B5306" w14:paraId="1F1E5A39" w14:textId="77777777" w:rsidTr="00ED50CF">
        <w:trPr>
          <w:jc w:val="center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5795" w14:textId="77777777" w:rsidR="008B5306" w:rsidRPr="0015057F" w:rsidRDefault="008B5306" w:rsidP="00ED50CF">
            <w:pPr>
              <w:pStyle w:val="Tableaucorpsdetexte"/>
            </w:pPr>
            <w:r w:rsidRPr="0015057F">
              <w:t>Enrichissement bilan</w:t>
            </w:r>
            <w:r>
              <w:tab/>
            </w:r>
            <w:r w:rsidRPr="0015057F">
              <w:br/>
              <w:t>(le % manquant correspond aux bilans non enrichis dans la base)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FC72" w14:textId="574EDB84" w:rsidR="008B5306" w:rsidRDefault="00FB21EB" w:rsidP="00DD0A68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104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6B12" w14:textId="0B342E4A" w:rsidR="008B5306" w:rsidRDefault="00FB21EB" w:rsidP="00DD0A68">
            <w:pPr>
              <w:pStyle w:val="Tableaucorpsdetexte"/>
              <w:tabs>
                <w:tab w:val="left" w:pos="5103"/>
              </w:tabs>
              <w:spacing w:before="24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86</w:t>
            </w:r>
          </w:p>
        </w:tc>
      </w:tr>
    </w:tbl>
    <w:p w14:paraId="6A77F786" w14:textId="77777777" w:rsidR="008B5306" w:rsidRDefault="008B5306" w:rsidP="008B5306">
      <w:pPr>
        <w:pStyle w:val="Titretableau"/>
        <w:tabs>
          <w:tab w:val="left" w:pos="5103"/>
        </w:tabs>
      </w:pPr>
      <w:r>
        <w:t>Canaux de contact avec la banque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14"/>
        <w:gridCol w:w="4425"/>
      </w:tblGrid>
      <w:tr w:rsidR="008B5306" w14:paraId="0C1D5865" w14:textId="77777777" w:rsidTr="00ED50CF">
        <w:trPr>
          <w:jc w:val="center"/>
        </w:trPr>
        <w:tc>
          <w:tcPr>
            <w:tcW w:w="5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175FC013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 xml:space="preserve">Canal </w:t>
            </w:r>
            <w:r w:rsidRPr="0015057F">
              <w:t>utilisé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DFEB"/>
            <w:vAlign w:val="center"/>
            <w:hideMark/>
          </w:tcPr>
          <w:p w14:paraId="4F585E10" w14:textId="77777777" w:rsidR="008B5306" w:rsidRDefault="008B5306" w:rsidP="00ED50CF">
            <w:pPr>
              <w:pStyle w:val="Tableauen-tte"/>
              <w:rPr>
                <w:lang w:eastAsia="en-US"/>
              </w:rPr>
            </w:pPr>
            <w:r>
              <w:rPr>
                <w:lang w:eastAsia="en-US"/>
              </w:rPr>
              <w:t xml:space="preserve">Année N </w:t>
            </w:r>
            <w:r w:rsidRPr="00E10E15">
              <w:rPr>
                <w:vertAlign w:val="superscript"/>
                <w:lang w:eastAsia="en-US"/>
              </w:rPr>
              <w:t>(</w:t>
            </w:r>
            <w:r w:rsidRPr="00E10E15">
              <w:rPr>
                <w:rStyle w:val="Appelnotedebasdep"/>
                <w:lang w:eastAsia="en-US"/>
              </w:rPr>
              <w:footnoteReference w:id="3"/>
            </w:r>
            <w:r w:rsidRPr="00E10E15">
              <w:rPr>
                <w:vertAlign w:val="superscript"/>
                <w:lang w:eastAsia="en-US"/>
              </w:rPr>
              <w:t>)</w:t>
            </w:r>
            <w:r>
              <w:rPr>
                <w:lang w:eastAsia="en-US"/>
              </w:rPr>
              <w:t xml:space="preserve"> </w:t>
            </w:r>
          </w:p>
        </w:tc>
      </w:tr>
      <w:tr w:rsidR="008B5306" w14:paraId="5F0C3BF8" w14:textId="77777777" w:rsidTr="00ED50CF">
        <w:trPr>
          <w:jc w:val="center"/>
        </w:trPr>
        <w:tc>
          <w:tcPr>
            <w:tcW w:w="5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C03B" w14:textId="77777777" w:rsidR="008B5306" w:rsidRPr="0015057F" w:rsidRDefault="008B5306" w:rsidP="00ED50CF">
            <w:pPr>
              <w:pStyle w:val="Tableaucorpsdetexte"/>
            </w:pPr>
            <w:r w:rsidRPr="0015057F">
              <w:t>Contact via site Internet de la banque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158" w14:textId="671B85BA" w:rsidR="008B5306" w:rsidRDefault="00F221BD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="00E25C7A">
              <w:rPr>
                <w:lang w:eastAsia="en-US"/>
              </w:rPr>
              <w:t>6</w:t>
            </w:r>
          </w:p>
        </w:tc>
      </w:tr>
      <w:tr w:rsidR="008B5306" w14:paraId="07B3CA4B" w14:textId="77777777" w:rsidTr="00ED50CF">
        <w:trPr>
          <w:jc w:val="center"/>
        </w:trPr>
        <w:tc>
          <w:tcPr>
            <w:tcW w:w="5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94B9" w14:textId="77777777" w:rsidR="008B5306" w:rsidRPr="0015057F" w:rsidRDefault="008B5306" w:rsidP="00ED50CF">
            <w:pPr>
              <w:pStyle w:val="Tableaucorpsdetexte"/>
            </w:pPr>
            <w:r w:rsidRPr="0015057F">
              <w:t>Contact via visite agence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7722C" w14:textId="06AB69F4" w:rsidR="008B5306" w:rsidRDefault="0094364F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="00E25C7A">
              <w:rPr>
                <w:lang w:eastAsia="en-US"/>
              </w:rPr>
              <w:t>8</w:t>
            </w:r>
          </w:p>
        </w:tc>
      </w:tr>
      <w:tr w:rsidR="008B5306" w14:paraId="0F950F47" w14:textId="77777777" w:rsidTr="00ED50CF">
        <w:trPr>
          <w:jc w:val="center"/>
        </w:trPr>
        <w:tc>
          <w:tcPr>
            <w:tcW w:w="5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5D97" w14:textId="77777777" w:rsidR="008B5306" w:rsidRPr="0015057F" w:rsidRDefault="008B5306" w:rsidP="00ED50CF">
            <w:pPr>
              <w:pStyle w:val="Tableaucorpsdetexte"/>
            </w:pPr>
            <w:r w:rsidRPr="0015057F">
              <w:t>Contact via téléphone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2221" w14:textId="0146CB52" w:rsidR="008B5306" w:rsidRDefault="00F221BD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  <w:r w:rsidR="00216E98">
              <w:rPr>
                <w:lang w:eastAsia="en-US"/>
              </w:rPr>
              <w:t>4</w:t>
            </w:r>
          </w:p>
        </w:tc>
      </w:tr>
      <w:tr w:rsidR="008B5306" w14:paraId="68CD7AED" w14:textId="77777777" w:rsidTr="00ED50CF">
        <w:trPr>
          <w:jc w:val="center"/>
        </w:trPr>
        <w:tc>
          <w:tcPr>
            <w:tcW w:w="5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CE9D" w14:textId="77777777" w:rsidR="008B5306" w:rsidRPr="0015057F" w:rsidRDefault="008B5306" w:rsidP="00ED50CF">
            <w:pPr>
              <w:pStyle w:val="Tableaucorpsdetexte"/>
            </w:pPr>
            <w:r w:rsidRPr="0015057F">
              <w:t>Contact sur site d’exploitation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E519A" w14:textId="50D1D671" w:rsidR="008B5306" w:rsidRDefault="00F221BD" w:rsidP="00ED50CF">
            <w:pPr>
              <w:pStyle w:val="Tableaucorpsdetexte"/>
              <w:tabs>
                <w:tab w:val="left" w:pos="5103"/>
              </w:tabs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="0094364F">
              <w:rPr>
                <w:lang w:eastAsia="en-US"/>
              </w:rPr>
              <w:t>2</w:t>
            </w:r>
          </w:p>
        </w:tc>
      </w:tr>
      <w:tr w:rsidR="008B5306" w14:paraId="300DACC9" w14:textId="77777777" w:rsidTr="00ED50CF">
        <w:trPr>
          <w:jc w:val="center"/>
        </w:trPr>
        <w:tc>
          <w:tcPr>
            <w:tcW w:w="96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F1CB36" w14:textId="77777777" w:rsidR="008B5306" w:rsidRDefault="008B5306" w:rsidP="00ED50CF">
            <w:pPr>
              <w:pStyle w:val="Tableaucorpsdetexte"/>
              <w:spacing w:line="276" w:lineRule="auto"/>
              <w:rPr>
                <w:sz w:val="16"/>
                <w:lang w:eastAsia="en-US"/>
              </w:rPr>
            </w:pPr>
          </w:p>
        </w:tc>
      </w:tr>
    </w:tbl>
    <w:p w14:paraId="17AA7084" w14:textId="77777777" w:rsidR="00D924C9" w:rsidRDefault="00D924C9" w:rsidP="00D924C9"/>
    <w:p w14:paraId="00AB3519" w14:textId="77777777" w:rsidR="00D924C9" w:rsidRDefault="00D924C9" w:rsidP="00D924C9">
      <w:pPr>
        <w:jc w:val="left"/>
      </w:pPr>
      <w:r>
        <w:br w:type="page"/>
      </w:r>
    </w:p>
    <w:p w14:paraId="4320BBF3" w14:textId="77777777" w:rsidR="00D924C9" w:rsidRDefault="00D924C9" w:rsidP="008B33D5">
      <w:pPr>
        <w:pStyle w:val="noncliste"/>
        <w:numPr>
          <w:ilvl w:val="1"/>
          <w:numId w:val="13"/>
        </w:numPr>
      </w:pPr>
      <w:r>
        <w:lastRenderedPageBreak/>
        <w:t>Procéder à l’analyse du portefeuille présenté en :</w:t>
      </w:r>
    </w:p>
    <w:p w14:paraId="59D73823" w14:textId="77777777" w:rsidR="00D924C9" w:rsidRDefault="00D924C9" w:rsidP="008B33D5">
      <w:pPr>
        <w:pStyle w:val="Puce2"/>
        <w:numPr>
          <w:ilvl w:val="0"/>
          <w:numId w:val="14"/>
        </w:numPr>
        <w:tabs>
          <w:tab w:val="clear" w:pos="567"/>
        </w:tabs>
        <w:rPr>
          <w:b/>
          <w:i/>
        </w:rPr>
      </w:pPr>
      <w:r>
        <w:rPr>
          <w:b/>
          <w:i/>
        </w:rPr>
        <w:t>décrivant le contexte dans lequel il s’inscrit (zone géographique : zone urbaine ou rurale, secteur en développement ou en déclin, description succincte de l’agence) ;</w:t>
      </w:r>
    </w:p>
    <w:p w14:paraId="30917A5F" w14:textId="77777777" w:rsidR="00D924C9" w:rsidRDefault="00D924C9" w:rsidP="008B33D5">
      <w:pPr>
        <w:pStyle w:val="Puce2"/>
        <w:numPr>
          <w:ilvl w:val="0"/>
          <w:numId w:val="14"/>
        </w:numPr>
        <w:tabs>
          <w:tab w:val="clear" w:pos="567"/>
        </w:tabs>
        <w:rPr>
          <w:b/>
          <w:i/>
        </w:rPr>
      </w:pPr>
      <w:r>
        <w:rPr>
          <w:b/>
          <w:i/>
        </w:rPr>
        <w:t>déclinant ses forces et ses faiblesses ;</w:t>
      </w:r>
    </w:p>
    <w:p w14:paraId="58105851" w14:textId="77777777" w:rsidR="00D924C9" w:rsidRDefault="00D924C9" w:rsidP="008B33D5">
      <w:pPr>
        <w:pStyle w:val="Puce2"/>
        <w:numPr>
          <w:ilvl w:val="0"/>
          <w:numId w:val="14"/>
        </w:numPr>
        <w:tabs>
          <w:tab w:val="clear" w:pos="567"/>
        </w:tabs>
        <w:rPr>
          <w:b/>
          <w:i/>
        </w:rPr>
      </w:pPr>
      <w:r>
        <w:rPr>
          <w:b/>
          <w:i/>
        </w:rPr>
        <w:t>définissant des pistes prioritaires d’action (développemen</w:t>
      </w:r>
      <w:r w:rsidR="00692779">
        <w:rPr>
          <w:b/>
          <w:i/>
        </w:rPr>
        <w:t>t, consolidation, pérennisation</w:t>
      </w:r>
      <w:r>
        <w:rPr>
          <w:b/>
          <w:i/>
        </w:rPr>
        <w:t>…) en adéquation avec la stratégie de l’établissement ;</w:t>
      </w:r>
    </w:p>
    <w:p w14:paraId="0618F20C" w14:textId="77777777" w:rsidR="00D924C9" w:rsidRDefault="00D924C9" w:rsidP="008B33D5">
      <w:pPr>
        <w:pStyle w:val="Puce2"/>
        <w:numPr>
          <w:ilvl w:val="0"/>
          <w:numId w:val="14"/>
        </w:numPr>
        <w:tabs>
          <w:tab w:val="clear" w:pos="567"/>
        </w:tabs>
        <w:rPr>
          <w:b/>
          <w:i/>
        </w:rPr>
      </w:pPr>
      <w:r>
        <w:rPr>
          <w:b/>
          <w:i/>
        </w:rPr>
        <w:t>établissant un plan d’action comprenant un planning de mise en œuvre.</w:t>
      </w:r>
    </w:p>
    <w:p w14:paraId="060A68F1" w14:textId="77777777" w:rsidR="00D924C9" w:rsidRDefault="00D924C9" w:rsidP="008B33D5">
      <w:pPr>
        <w:pStyle w:val="noncliste"/>
        <w:numPr>
          <w:ilvl w:val="1"/>
          <w:numId w:val="13"/>
        </w:numPr>
      </w:pPr>
      <w:r>
        <w:t>Illustrer de quelles manières les différentes synergies métiers de votre établissement servent le développement de votre portefeuille.</w:t>
      </w:r>
    </w:p>
    <w:p w14:paraId="586889F7" w14:textId="77777777" w:rsidR="00FF48F1" w:rsidRDefault="00FF48F1" w:rsidP="00D924C9"/>
    <w:p w14:paraId="3D81AD36" w14:textId="77777777" w:rsidR="007B5E33" w:rsidRDefault="007B5E33" w:rsidP="00D924C9"/>
    <w:p w14:paraId="32DEBA59" w14:textId="77777777" w:rsidR="007B5E33" w:rsidRDefault="007B5E33" w:rsidP="00D924C9"/>
    <w:p w14:paraId="259FB7FC" w14:textId="77777777" w:rsidR="007B5E33" w:rsidRDefault="007B5E33" w:rsidP="00D924C9"/>
    <w:p w14:paraId="7B61F53E" w14:textId="77777777" w:rsidR="00D924C9" w:rsidRDefault="00D924C9" w:rsidP="00D924C9"/>
    <w:p w14:paraId="780A3C4A" w14:textId="77777777" w:rsidR="00D03571" w:rsidRPr="00CF3722" w:rsidRDefault="00D03571" w:rsidP="00CF3722">
      <w:pPr>
        <w:pStyle w:val="Titretableau"/>
      </w:pPr>
      <w:r w:rsidRPr="00CF3722">
        <w:t>Fin du document</w:t>
      </w:r>
    </w:p>
    <w:sectPr w:rsidR="00D03571" w:rsidRPr="00CF3722" w:rsidSect="00955485">
      <w:footnotePr>
        <w:numFmt w:val="chicago"/>
        <w:numRestart w:val="eachPage"/>
      </w:footnotePr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5980" w14:textId="77777777" w:rsidR="00795121" w:rsidRDefault="00795121" w:rsidP="00D77E69">
      <w:r>
        <w:separator/>
      </w:r>
    </w:p>
  </w:endnote>
  <w:endnote w:type="continuationSeparator" w:id="0">
    <w:p w14:paraId="1E8A75EE" w14:textId="77777777" w:rsidR="00795121" w:rsidRDefault="00795121" w:rsidP="00D7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860B" w14:textId="77777777" w:rsidR="007D47B6" w:rsidRDefault="007D47B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F56D" w14:textId="77777777" w:rsidR="00ED50CF" w:rsidRPr="00A3196C" w:rsidRDefault="00ED50CF" w:rsidP="00A3196C">
    <w:pPr>
      <w:pStyle w:val="Pieddepage"/>
      <w:pBdr>
        <w:top w:val="none" w:sz="0" w:space="0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1800" w14:textId="77777777" w:rsidR="007D47B6" w:rsidRDefault="007D47B6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D471" w14:textId="7D525E99" w:rsidR="00ED50CF" w:rsidRPr="00FE5BF8" w:rsidRDefault="00962D94" w:rsidP="00BA7B14">
    <w:pPr>
      <w:pStyle w:val="Pieddepage"/>
      <w:tabs>
        <w:tab w:val="clear" w:pos="4536"/>
        <w:tab w:val="center" w:pos="4820"/>
      </w:tabs>
    </w:pPr>
    <w:fldSimple w:instr=" TITLE  &quot;Bloc 1 - Sujet 3 - Examen oral 11/22 - Énoncé&quot;  \* MERGEFORMAT ">
      <w:r>
        <w:t>Bloc 1 - Sujet 3 - Examen oral - Énoncé</w:t>
      </w:r>
    </w:fldSimple>
    <w:r w:rsidR="00ED50CF" w:rsidRPr="00FE5BF8">
      <w:tab/>
    </w:r>
    <w:r w:rsidR="00ED50CF">
      <w:rPr>
        <w:rStyle w:val="Numrodepage"/>
      </w:rPr>
      <w:fldChar w:fldCharType="begin"/>
    </w:r>
    <w:r w:rsidR="00ED50CF" w:rsidRPr="00FE5BF8">
      <w:rPr>
        <w:rStyle w:val="Numrodepage"/>
      </w:rPr>
      <w:instrText xml:space="preserve"> PAGE </w:instrText>
    </w:r>
    <w:r w:rsidR="00ED50CF">
      <w:rPr>
        <w:rStyle w:val="Numrodepage"/>
      </w:rPr>
      <w:fldChar w:fldCharType="separate"/>
    </w:r>
    <w:r w:rsidR="007F266E">
      <w:rPr>
        <w:rStyle w:val="Numrodepage"/>
        <w:noProof/>
      </w:rPr>
      <w:t>2</w:t>
    </w:r>
    <w:r w:rsidR="00ED50CF">
      <w:rPr>
        <w:rStyle w:val="Numrodepage"/>
      </w:rPr>
      <w:fldChar w:fldCharType="end"/>
    </w:r>
    <w:r w:rsidR="00ED50CF" w:rsidRPr="00FE5BF8">
      <w:rPr>
        <w:rStyle w:val="Numrodepage"/>
      </w:rPr>
      <w:tab/>
    </w:r>
    <w:r w:rsidR="00ED50CF">
      <w:rPr>
        <w:rStyle w:val="Numrodepage"/>
        <w:sz w:val="18"/>
      </w:rPr>
      <w:sym w:font="Symbol" w:char="F0D3"/>
    </w:r>
    <w:r w:rsidR="007F266E">
      <w:rPr>
        <w:rStyle w:val="Numrodepage"/>
        <w:sz w:val="18"/>
      </w:rPr>
      <w:t xml:space="preserve"> ESBanque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30FD5" w14:textId="77777777" w:rsidR="00795121" w:rsidRDefault="00795121" w:rsidP="00D77E69">
      <w:r>
        <w:separator/>
      </w:r>
    </w:p>
  </w:footnote>
  <w:footnote w:type="continuationSeparator" w:id="0">
    <w:p w14:paraId="311C4990" w14:textId="77777777" w:rsidR="00795121" w:rsidRDefault="00795121" w:rsidP="00D77E69">
      <w:r>
        <w:continuationSeparator/>
      </w:r>
    </w:p>
  </w:footnote>
  <w:footnote w:id="1">
    <w:p w14:paraId="0DFF2B3A" w14:textId="77777777" w:rsidR="00ED50CF" w:rsidRDefault="00ED50CF" w:rsidP="008B5306">
      <w:pPr>
        <w:pStyle w:val="Notedebasdepage"/>
        <w:tabs>
          <w:tab w:val="left" w:pos="426"/>
        </w:tabs>
        <w:rPr>
          <w:sz w:val="16"/>
          <w:lang w:eastAsia="en-US"/>
        </w:rPr>
      </w:pPr>
      <w:r w:rsidRPr="00921D5D">
        <w:rPr>
          <w:sz w:val="16"/>
        </w:rPr>
        <w:t>(</w:t>
      </w:r>
      <w:r w:rsidRPr="00921D5D">
        <w:rPr>
          <w:rStyle w:val="Appelnotedebasdep"/>
          <w:sz w:val="16"/>
          <w:vertAlign w:val="baseline"/>
        </w:rPr>
        <w:footnoteRef/>
      </w:r>
      <w:r w:rsidRPr="00921D5D">
        <w:rPr>
          <w:sz w:val="16"/>
        </w:rPr>
        <w:t>)</w:t>
      </w:r>
      <w:r>
        <w:t xml:space="preserve"> </w:t>
      </w:r>
      <w:r>
        <w:tab/>
      </w:r>
      <w:r>
        <w:rPr>
          <w:sz w:val="16"/>
          <w:lang w:eastAsia="en-US"/>
        </w:rPr>
        <w:t>% sur nombre de clients.</w:t>
      </w:r>
    </w:p>
    <w:p w14:paraId="112A13E2" w14:textId="77777777" w:rsidR="00ED50CF" w:rsidRDefault="00ED50CF" w:rsidP="008B5306">
      <w:pPr>
        <w:pStyle w:val="Notedebasdepage"/>
        <w:tabs>
          <w:tab w:val="left" w:pos="426"/>
        </w:tabs>
      </w:pPr>
      <w:r>
        <w:rPr>
          <w:sz w:val="16"/>
          <w:lang w:eastAsia="en-US"/>
        </w:rPr>
        <w:t xml:space="preserve">(**) </w:t>
      </w:r>
      <w:r>
        <w:rPr>
          <w:sz w:val="16"/>
          <w:lang w:eastAsia="en-US"/>
        </w:rPr>
        <w:tab/>
        <w:t xml:space="preserve">Évolution à exprimer par la signalétique : </w:t>
      </w:r>
      <w:r>
        <w:rPr>
          <w:sz w:val="16"/>
          <w:lang w:eastAsia="en-US"/>
        </w:rPr>
        <w:sym w:font="Wingdings" w:char="F0E4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6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0"/>
      </w:r>
      <w:r>
        <w:rPr>
          <w:sz w:val="16"/>
          <w:lang w:eastAsia="en-US"/>
        </w:rPr>
        <w:t>.</w:t>
      </w:r>
    </w:p>
  </w:footnote>
  <w:footnote w:id="2">
    <w:p w14:paraId="16498757" w14:textId="77777777" w:rsidR="00ED50CF" w:rsidRDefault="00ED50CF" w:rsidP="008B5306">
      <w:pPr>
        <w:pStyle w:val="Notedebasdepage"/>
        <w:tabs>
          <w:tab w:val="left" w:pos="426"/>
        </w:tabs>
        <w:rPr>
          <w:sz w:val="16"/>
          <w:lang w:eastAsia="en-US"/>
        </w:rPr>
      </w:pPr>
      <w:r w:rsidRPr="00921D5D">
        <w:rPr>
          <w:sz w:val="16"/>
        </w:rPr>
        <w:t>(</w:t>
      </w:r>
      <w:r w:rsidRPr="00921D5D">
        <w:rPr>
          <w:rStyle w:val="Appelnotedebasdep"/>
          <w:sz w:val="16"/>
          <w:vertAlign w:val="baseline"/>
        </w:rPr>
        <w:footnoteRef/>
      </w:r>
      <w:r w:rsidRPr="00921D5D">
        <w:rPr>
          <w:sz w:val="16"/>
        </w:rPr>
        <w:t xml:space="preserve">) </w:t>
      </w:r>
      <w:r>
        <w:tab/>
      </w:r>
      <w:r w:rsidRPr="008C4B52">
        <w:rPr>
          <w:color w:val="000000" w:themeColor="text1"/>
          <w:sz w:val="16"/>
          <w:szCs w:val="16"/>
          <w:lang w:eastAsia="en-US"/>
        </w:rPr>
        <w:t>Les cases grisées ne doivent pas être renseignées.</w:t>
      </w:r>
    </w:p>
    <w:p w14:paraId="1DD9DDF6" w14:textId="77777777" w:rsidR="00ED50CF" w:rsidRDefault="00ED50CF" w:rsidP="008B5306">
      <w:pPr>
        <w:pStyle w:val="Tableaucorpsdetexte"/>
        <w:tabs>
          <w:tab w:val="left" w:pos="426"/>
        </w:tabs>
        <w:spacing w:line="276" w:lineRule="auto"/>
        <w:rPr>
          <w:sz w:val="16"/>
          <w:lang w:eastAsia="en-US"/>
        </w:rPr>
      </w:pPr>
      <w:r>
        <w:rPr>
          <w:sz w:val="16"/>
          <w:lang w:eastAsia="en-US"/>
        </w:rPr>
        <w:t xml:space="preserve">(**) </w:t>
      </w:r>
      <w:r>
        <w:rPr>
          <w:sz w:val="16"/>
          <w:lang w:eastAsia="en-US"/>
        </w:rPr>
        <w:tab/>
        <w:t>% sur nombre de clients.</w:t>
      </w:r>
    </w:p>
    <w:p w14:paraId="4A24F98A" w14:textId="77777777" w:rsidR="00ED50CF" w:rsidRDefault="00ED50CF" w:rsidP="008B5306">
      <w:pPr>
        <w:pStyle w:val="Notedebasdepage"/>
        <w:tabs>
          <w:tab w:val="left" w:pos="426"/>
        </w:tabs>
      </w:pPr>
      <w:r>
        <w:rPr>
          <w:sz w:val="16"/>
          <w:lang w:eastAsia="en-US"/>
        </w:rPr>
        <w:t xml:space="preserve">(***) </w:t>
      </w:r>
      <w:r>
        <w:rPr>
          <w:sz w:val="16"/>
          <w:lang w:eastAsia="en-US"/>
        </w:rPr>
        <w:tab/>
        <w:t xml:space="preserve">Évolution à exprimer par la signalétique : </w:t>
      </w:r>
      <w:r>
        <w:rPr>
          <w:sz w:val="16"/>
          <w:lang w:eastAsia="en-US"/>
        </w:rPr>
        <w:sym w:font="Wingdings" w:char="F0E4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6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0"/>
      </w:r>
      <w:r>
        <w:rPr>
          <w:sz w:val="16"/>
          <w:lang w:eastAsia="en-US"/>
        </w:rPr>
        <w:t>.</w:t>
      </w:r>
    </w:p>
  </w:footnote>
  <w:footnote w:id="3">
    <w:p w14:paraId="0785EE71" w14:textId="77777777" w:rsidR="00ED50CF" w:rsidRDefault="00ED50CF" w:rsidP="008B5306">
      <w:pPr>
        <w:pStyle w:val="Notedebasdepage"/>
        <w:tabs>
          <w:tab w:val="left" w:pos="426"/>
        </w:tabs>
        <w:rPr>
          <w:sz w:val="16"/>
          <w:lang w:eastAsia="en-US"/>
        </w:rPr>
      </w:pPr>
      <w:r w:rsidRPr="00921D5D">
        <w:rPr>
          <w:sz w:val="16"/>
        </w:rPr>
        <w:t>(</w:t>
      </w:r>
      <w:r w:rsidRPr="00921D5D">
        <w:rPr>
          <w:rStyle w:val="Appelnotedebasdep"/>
          <w:sz w:val="16"/>
          <w:vertAlign w:val="baseline"/>
        </w:rPr>
        <w:footnoteRef/>
      </w:r>
      <w:r w:rsidRPr="00921D5D">
        <w:rPr>
          <w:sz w:val="16"/>
        </w:rPr>
        <w:t>)</w:t>
      </w:r>
      <w:r>
        <w:t xml:space="preserve"> </w:t>
      </w:r>
      <w:r>
        <w:tab/>
      </w:r>
      <w:r>
        <w:rPr>
          <w:sz w:val="16"/>
          <w:lang w:eastAsia="en-US"/>
        </w:rPr>
        <w:t>% sur nombre de clients.</w:t>
      </w:r>
    </w:p>
    <w:p w14:paraId="38190738" w14:textId="77777777" w:rsidR="00ED50CF" w:rsidRDefault="00ED50CF" w:rsidP="008B5306">
      <w:pPr>
        <w:pStyle w:val="Notedebasdepage"/>
        <w:tabs>
          <w:tab w:val="left" w:pos="426"/>
        </w:tabs>
      </w:pPr>
      <w:r>
        <w:rPr>
          <w:sz w:val="16"/>
          <w:lang w:eastAsia="en-US"/>
        </w:rPr>
        <w:t xml:space="preserve">(**) </w:t>
      </w:r>
      <w:r>
        <w:rPr>
          <w:sz w:val="16"/>
          <w:lang w:eastAsia="en-US"/>
        </w:rPr>
        <w:tab/>
        <w:t xml:space="preserve">Évolution à exprimer par la signalétique : </w:t>
      </w:r>
      <w:r>
        <w:rPr>
          <w:sz w:val="16"/>
          <w:lang w:eastAsia="en-US"/>
        </w:rPr>
        <w:sym w:font="Wingdings" w:char="F0E4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6"/>
      </w:r>
      <w:r>
        <w:rPr>
          <w:sz w:val="16"/>
          <w:lang w:eastAsia="en-US"/>
        </w:rPr>
        <w:t xml:space="preserve">, </w:t>
      </w:r>
      <w:r>
        <w:rPr>
          <w:sz w:val="16"/>
          <w:lang w:eastAsia="en-US"/>
        </w:rPr>
        <w:sym w:font="Wingdings" w:char="F0E0"/>
      </w:r>
      <w:r>
        <w:rPr>
          <w:sz w:val="16"/>
          <w:lang w:eastAsia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E43C" w14:textId="77777777" w:rsidR="007D47B6" w:rsidRDefault="007D47B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F73C" w14:textId="77777777" w:rsidR="007D47B6" w:rsidRDefault="007D47B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60C0" w14:textId="77777777" w:rsidR="007D47B6" w:rsidRDefault="007D47B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6B3"/>
    <w:multiLevelType w:val="multilevel"/>
    <w:tmpl w:val="27E26D3E"/>
    <w:name w:val="Liste travail"/>
    <w:styleLink w:val="Travailaeffectuer"/>
    <w:lvl w:ilvl="0">
      <w:start w:val="1"/>
      <w:numFmt w:val="bullet"/>
      <w:lvlText w:val=""/>
      <w:lvlJc w:val="left"/>
      <w:pPr>
        <w:tabs>
          <w:tab w:val="num" w:pos="567"/>
        </w:tabs>
        <w:ind w:left="567" w:hanging="567"/>
      </w:pPr>
      <w:rPr>
        <w:rFonts w:ascii="Webdings" w:hAnsi="Webdings" w:hint="default"/>
        <w:b w:val="0"/>
        <w:i w:val="0"/>
        <w:color w:val="auto"/>
        <w:sz w:val="22"/>
        <w:szCs w:val="36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/>
        <w:i/>
        <w:sz w:val="20"/>
      </w:rPr>
    </w:lvl>
    <w:lvl w:ilvl="2">
      <w:start w:val="1"/>
      <w:numFmt w:val="lowerLetter"/>
      <w:lvlRestart w:val="1"/>
      <w:lvlText w:val="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/>
        <w:sz w:val="20"/>
      </w:rPr>
    </w:lvl>
    <w:lvl w:ilvl="3">
      <w:start w:val="1"/>
      <w:numFmt w:val="decimal"/>
      <w:lvlText w:val="(%4)"/>
      <w:lvlJc w:val="left"/>
      <w:pPr>
        <w:tabs>
          <w:tab w:val="num" w:pos="2198"/>
        </w:tabs>
        <w:ind w:left="2198" w:hanging="567"/>
      </w:pPr>
      <w:rPr>
        <w:rFonts w:ascii="Arial" w:hAnsi="Arial" w:hint="default"/>
        <w:b w:val="0"/>
        <w:i/>
        <w:sz w:val="22"/>
      </w:rPr>
    </w:lvl>
    <w:lvl w:ilvl="4">
      <w:start w:val="1"/>
      <w:numFmt w:val="lowerLetter"/>
      <w:lvlText w:val="%5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5">
      <w:start w:val="1"/>
      <w:numFmt w:val="decimal"/>
      <w:lvlText w:val="%6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6">
      <w:start w:val="1"/>
      <w:numFmt w:val="lowerLetter"/>
      <w:lvlText w:val="%7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7">
      <w:start w:val="1"/>
      <w:numFmt w:val="decimal"/>
      <w:lvlText w:val="%8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8">
      <w:start w:val="1"/>
      <w:numFmt w:val="lowerLetter"/>
      <w:lvlText w:val="%9)"/>
      <w:lvlJc w:val="left"/>
      <w:pPr>
        <w:tabs>
          <w:tab w:val="num" w:pos="3899"/>
        </w:tabs>
        <w:ind w:left="3899" w:hanging="567"/>
      </w:pPr>
      <w:rPr>
        <w:rFonts w:ascii="Arial" w:hAnsi="Arial" w:hint="default"/>
        <w:b w:val="0"/>
        <w:i/>
        <w:sz w:val="22"/>
      </w:rPr>
    </w:lvl>
  </w:abstractNum>
  <w:abstractNum w:abstractNumId="1" w15:restartNumberingAfterBreak="0">
    <w:nsid w:val="04FE308A"/>
    <w:multiLevelType w:val="multilevel"/>
    <w:tmpl w:val="419ECCA6"/>
    <w:lvl w:ilvl="0">
      <w:start w:val="1"/>
      <w:numFmt w:val="decimal"/>
      <w:pStyle w:val="Titre1"/>
      <w:lvlText w:val="Chapitre %1 –"/>
      <w:lvlJc w:val="left"/>
      <w:pPr>
        <w:tabs>
          <w:tab w:val="num" w:pos="0"/>
        </w:tabs>
        <w:ind w:left="0" w:firstLine="0"/>
      </w:pPr>
      <w:rPr>
        <w:rFonts w:ascii="Arial Black" w:hAnsi="Arial Black" w:hint="default"/>
        <w:caps/>
        <w:strike w:val="0"/>
        <w:dstrike w:val="0"/>
        <w:vanish w:val="0"/>
        <w:color w:val="000000"/>
        <w:sz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Titre2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30"/>
        <w:u w:val="none"/>
      </w:rPr>
    </w:lvl>
    <w:lvl w:ilvl="2">
      <w:start w:val="1"/>
      <w:numFmt w:val="decimal"/>
      <w:lvlRestart w:val="1"/>
      <w:pStyle w:val="Titre3"/>
      <w:lvlText w:val="%3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i w:val="0"/>
        <w:sz w:val="24"/>
      </w:rPr>
    </w:lvl>
    <w:lvl w:ilvl="3">
      <w:start w:val="1"/>
      <w:numFmt w:val="decimal"/>
      <w:pStyle w:val="Titre4"/>
      <w:lvlText w:val="%3.%4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3.%4.%5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i w:val="0"/>
        <w:sz w:val="22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284" w:hanging="284"/>
      </w:pPr>
      <w:rPr>
        <w:rFonts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hint="default"/>
        <w:b/>
        <w:i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  <w:b w:val="0"/>
        <w:i/>
        <w:sz w:val="22"/>
      </w:rPr>
    </w:lvl>
  </w:abstractNum>
  <w:abstractNum w:abstractNumId="2" w15:restartNumberingAfterBreak="0">
    <w:nsid w:val="15E52C45"/>
    <w:multiLevelType w:val="multilevel"/>
    <w:tmpl w:val="FF4A7B40"/>
    <w:name w:val="Liste travail2"/>
    <w:lvl w:ilvl="0">
      <w:start w:val="1"/>
      <w:numFmt w:val="bullet"/>
      <w:lvlText w:val=""/>
      <w:lvlJc w:val="left"/>
      <w:pPr>
        <w:tabs>
          <w:tab w:val="num" w:pos="567"/>
        </w:tabs>
        <w:ind w:left="567" w:hanging="567"/>
      </w:pPr>
      <w:rPr>
        <w:rFonts w:ascii="Webdings" w:hAnsi="Webdings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asciiTheme="minorHAnsi" w:hAnsiTheme="minorHAnsi" w:cs="Arial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Restart w:val="1"/>
      <w:lvlText w:val="%3)"/>
      <w:lvlJc w:val="left"/>
      <w:pPr>
        <w:tabs>
          <w:tab w:val="num" w:pos="567"/>
        </w:tabs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(%4)"/>
      <w:lvlJc w:val="left"/>
      <w:pPr>
        <w:tabs>
          <w:tab w:val="num" w:pos="2198"/>
        </w:tabs>
        <w:ind w:left="2198" w:hanging="567"/>
      </w:pPr>
      <w:rPr>
        <w:rFonts w:asciiTheme="minorHAnsi" w:hAnsiTheme="minorHAnsi" w:hint="default"/>
        <w:b/>
        <w:i/>
        <w:sz w:val="22"/>
      </w:rPr>
    </w:lvl>
    <w:lvl w:ilvl="4">
      <w:start w:val="1"/>
      <w:numFmt w:val="lowerLetter"/>
      <w:lvlText w:val="%5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5">
      <w:start w:val="1"/>
      <w:numFmt w:val="decimal"/>
      <w:lvlText w:val="%6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6">
      <w:start w:val="1"/>
      <w:numFmt w:val="lowerLetter"/>
      <w:lvlText w:val="%7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7">
      <w:start w:val="1"/>
      <w:numFmt w:val="decimal"/>
      <w:lvlText w:val="%8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8">
      <w:start w:val="1"/>
      <w:numFmt w:val="lowerLetter"/>
      <w:lvlText w:val="%9)"/>
      <w:lvlJc w:val="left"/>
      <w:pPr>
        <w:tabs>
          <w:tab w:val="num" w:pos="3899"/>
        </w:tabs>
        <w:ind w:left="3899" w:hanging="567"/>
      </w:pPr>
      <w:rPr>
        <w:rFonts w:ascii="Arial" w:hAnsi="Arial" w:hint="default"/>
        <w:b w:val="0"/>
        <w:i/>
        <w:sz w:val="22"/>
      </w:rPr>
    </w:lvl>
  </w:abstractNum>
  <w:abstractNum w:abstractNumId="3" w15:restartNumberingAfterBreak="0">
    <w:nsid w:val="17F542FE"/>
    <w:multiLevelType w:val="hybridMultilevel"/>
    <w:tmpl w:val="A9A82AC8"/>
    <w:lvl w:ilvl="0" w:tplc="64DE0E00">
      <w:start w:val="1"/>
      <w:numFmt w:val="bullet"/>
      <w:pStyle w:val="Tableaupuce1"/>
      <w:lvlText w:val=""/>
      <w:lvlJc w:val="left"/>
      <w:pPr>
        <w:tabs>
          <w:tab w:val="num" w:pos="142"/>
        </w:tabs>
        <w:ind w:left="284" w:hanging="142"/>
      </w:pPr>
      <w:rPr>
        <w:rFonts w:ascii="Wingdings" w:hAnsi="Wingdings" w:hint="default"/>
        <w:position w:val="-3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92526"/>
    <w:multiLevelType w:val="multilevel"/>
    <w:tmpl w:val="4D78801E"/>
    <w:name w:val="Travail a effectuer"/>
    <w:lvl w:ilvl="0">
      <w:start w:val="1"/>
      <w:numFmt w:val="bullet"/>
      <w:lvlText w:val="■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auto"/>
        <w:sz w:val="36"/>
        <w:szCs w:val="36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/>
        <w:i/>
        <w:sz w:val="22"/>
      </w:rPr>
    </w:lvl>
    <w:lvl w:ilvl="2">
      <w:start w:val="1"/>
      <w:numFmt w:val="lowerLetter"/>
      <w:lvlText w:val="(%3)"/>
      <w:lvlJc w:val="left"/>
      <w:pPr>
        <w:tabs>
          <w:tab w:val="num" w:pos="1659"/>
        </w:tabs>
        <w:ind w:left="1659" w:hanging="567"/>
      </w:pPr>
      <w:rPr>
        <w:rFonts w:ascii="Arial" w:hAnsi="Arial" w:hint="default"/>
        <w:b w:val="0"/>
        <w:i/>
        <w:sz w:val="22"/>
      </w:rPr>
    </w:lvl>
    <w:lvl w:ilvl="3">
      <w:start w:val="1"/>
      <w:numFmt w:val="decimal"/>
      <w:lvlText w:val="(%4)"/>
      <w:lvlJc w:val="left"/>
      <w:pPr>
        <w:tabs>
          <w:tab w:val="num" w:pos="1659"/>
        </w:tabs>
        <w:ind w:left="1659" w:hanging="567"/>
      </w:pPr>
      <w:rPr>
        <w:rFonts w:ascii="Arial" w:hAnsi="Arial" w:hint="default"/>
        <w:b w:val="0"/>
        <w:i/>
        <w:sz w:val="22"/>
      </w:rPr>
    </w:lvl>
    <w:lvl w:ilvl="4">
      <w:start w:val="1"/>
      <w:numFmt w:val="lowerLetter"/>
      <w:lvlText w:val="%5 -"/>
      <w:lvlJc w:val="left"/>
      <w:pPr>
        <w:tabs>
          <w:tab w:val="num" w:pos="2226"/>
        </w:tabs>
        <w:ind w:left="2226" w:hanging="567"/>
      </w:pPr>
      <w:rPr>
        <w:rFonts w:ascii="Arial" w:hAnsi="Arial" w:hint="default"/>
        <w:b w:val="0"/>
        <w:i/>
        <w:sz w:val="22"/>
      </w:rPr>
    </w:lvl>
    <w:lvl w:ilvl="5">
      <w:start w:val="1"/>
      <w:numFmt w:val="decimal"/>
      <w:lvlText w:val="%6 -"/>
      <w:lvlJc w:val="left"/>
      <w:pPr>
        <w:tabs>
          <w:tab w:val="num" w:pos="2226"/>
        </w:tabs>
        <w:ind w:left="2226" w:hanging="567"/>
      </w:pPr>
      <w:rPr>
        <w:rFonts w:ascii="Arial" w:hAnsi="Arial" w:hint="default"/>
        <w:b w:val="0"/>
        <w:i/>
        <w:sz w:val="22"/>
      </w:rPr>
    </w:lvl>
    <w:lvl w:ilvl="6">
      <w:start w:val="1"/>
      <w:numFmt w:val="lowerLetter"/>
      <w:lvlText w:val="%7."/>
      <w:lvlJc w:val="left"/>
      <w:pPr>
        <w:tabs>
          <w:tab w:val="num" w:pos="2793"/>
        </w:tabs>
        <w:ind w:left="2793" w:hanging="567"/>
      </w:pPr>
      <w:rPr>
        <w:rFonts w:ascii="Arial" w:hAnsi="Arial" w:hint="default"/>
        <w:b w:val="0"/>
        <w:i/>
        <w:sz w:val="22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567"/>
      </w:pPr>
      <w:rPr>
        <w:rFonts w:ascii="Arial" w:hAnsi="Arial" w:hint="default"/>
        <w:b w:val="0"/>
        <w:i/>
        <w:sz w:val="22"/>
      </w:rPr>
    </w:lvl>
    <w:lvl w:ilvl="8">
      <w:start w:val="1"/>
      <w:numFmt w:val="lowerLetter"/>
      <w:lvlText w:val="%9)"/>
      <w:lvlJc w:val="left"/>
      <w:pPr>
        <w:tabs>
          <w:tab w:val="num" w:pos="3360"/>
        </w:tabs>
        <w:ind w:left="3360" w:hanging="567"/>
      </w:pPr>
      <w:rPr>
        <w:rFonts w:ascii="Arial" w:hAnsi="Arial" w:hint="default"/>
        <w:b w:val="0"/>
        <w:i/>
        <w:sz w:val="22"/>
      </w:rPr>
    </w:lvl>
  </w:abstractNum>
  <w:abstractNum w:abstractNumId="5" w15:restartNumberingAfterBreak="0">
    <w:nsid w:val="25D76264"/>
    <w:multiLevelType w:val="singleLevel"/>
    <w:tmpl w:val="F35EDD4A"/>
    <w:lvl w:ilvl="0">
      <w:start w:val="1"/>
      <w:numFmt w:val="bullet"/>
      <w:pStyle w:val="Puce3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</w:abstractNum>
  <w:abstractNum w:abstractNumId="6" w15:restartNumberingAfterBreak="0">
    <w:nsid w:val="2A9E20D9"/>
    <w:multiLevelType w:val="multilevel"/>
    <w:tmpl w:val="88F819C6"/>
    <w:lvl w:ilvl="0">
      <w:start w:val="1"/>
      <w:numFmt w:val="decimal"/>
      <w:pStyle w:val="Question"/>
      <w:lvlText w:val="Question %1 : "/>
      <w:lvlJc w:val="left"/>
      <w:pPr>
        <w:tabs>
          <w:tab w:val="num" w:pos="1559"/>
        </w:tabs>
        <w:ind w:left="1559" w:hanging="155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Sous-questiona"/>
      <w:lvlText w:val="%2)"/>
      <w:lvlJc w:val="left"/>
      <w:pPr>
        <w:tabs>
          <w:tab w:val="num" w:pos="992"/>
        </w:tabs>
        <w:ind w:left="992" w:hanging="425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426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7" w15:restartNumberingAfterBreak="0">
    <w:nsid w:val="3E5802F4"/>
    <w:multiLevelType w:val="singleLevel"/>
    <w:tmpl w:val="9254497C"/>
    <w:lvl w:ilvl="0">
      <w:start w:val="1"/>
      <w:numFmt w:val="bullet"/>
      <w:pStyle w:val="Puce4"/>
      <w:lvlText w:val="-"/>
      <w:lvlJc w:val="left"/>
      <w:pPr>
        <w:tabs>
          <w:tab w:val="num" w:pos="2835"/>
        </w:tabs>
        <w:ind w:left="2835" w:hanging="567"/>
      </w:pPr>
      <w:rPr>
        <w:rFonts w:ascii="Times New Roman" w:hAnsi="Times New Roman" w:hint="default"/>
      </w:rPr>
    </w:lvl>
  </w:abstractNum>
  <w:abstractNum w:abstractNumId="8" w15:restartNumberingAfterBreak="0">
    <w:nsid w:val="41C2611D"/>
    <w:multiLevelType w:val="hybridMultilevel"/>
    <w:tmpl w:val="3CA860CA"/>
    <w:lvl w:ilvl="0" w:tplc="A8DC882E">
      <w:start w:val="1"/>
      <w:numFmt w:val="bullet"/>
      <w:pStyle w:val="Pucesous-titre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B91E64"/>
    <w:multiLevelType w:val="singleLevel"/>
    <w:tmpl w:val="75AE0892"/>
    <w:lvl w:ilvl="0">
      <w:start w:val="1"/>
      <w:numFmt w:val="bullet"/>
      <w:pStyle w:val="Puce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</w:abstractNum>
  <w:abstractNum w:abstractNumId="10" w15:restartNumberingAfterBreak="0">
    <w:nsid w:val="61413EE2"/>
    <w:multiLevelType w:val="multilevel"/>
    <w:tmpl w:val="040C001D"/>
    <w:name w:val="Liste travail2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40F7136"/>
    <w:multiLevelType w:val="hybridMultilevel"/>
    <w:tmpl w:val="3A54298E"/>
    <w:lvl w:ilvl="0" w:tplc="1794095A">
      <w:start w:val="1"/>
      <w:numFmt w:val="decimal"/>
      <w:pStyle w:val="Sujet"/>
      <w:lvlText w:val="Sujet n° %1 :"/>
      <w:lvlJc w:val="left"/>
      <w:pPr>
        <w:tabs>
          <w:tab w:val="num" w:pos="284"/>
        </w:tabs>
        <w:ind w:left="0" w:firstLine="0"/>
      </w:pPr>
      <w:rPr>
        <w:rFonts w:ascii="Arial" w:hAnsi="Arial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09214E"/>
    <w:multiLevelType w:val="hybridMultilevel"/>
    <w:tmpl w:val="7834DE40"/>
    <w:lvl w:ilvl="0" w:tplc="F28EE66C">
      <w:start w:val="1"/>
      <w:numFmt w:val="bullet"/>
      <w:pStyle w:val="Tableaupuce2"/>
      <w:lvlText w:val=""/>
      <w:lvlJc w:val="left"/>
      <w:pPr>
        <w:tabs>
          <w:tab w:val="num" w:pos="425"/>
        </w:tabs>
        <w:ind w:left="425" w:hanging="141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5544A"/>
    <w:multiLevelType w:val="hybridMultilevel"/>
    <w:tmpl w:val="DA6C1300"/>
    <w:lvl w:ilvl="0" w:tplc="57361114">
      <w:start w:val="1"/>
      <w:numFmt w:val="bullet"/>
      <w:pStyle w:val="Puce2"/>
      <w:lvlText w:val=""/>
      <w:lvlJc w:val="left"/>
      <w:pPr>
        <w:tabs>
          <w:tab w:val="num" w:pos="567"/>
        </w:tabs>
        <w:ind w:left="1701" w:hanging="567"/>
      </w:pPr>
      <w:rPr>
        <w:rFonts w:ascii="Symbo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B7E6B"/>
    <w:multiLevelType w:val="multilevel"/>
    <w:tmpl w:val="3FC266D4"/>
    <w:lvl w:ilvl="0">
      <w:start w:val="1"/>
      <w:numFmt w:val="bullet"/>
      <w:pStyle w:val="Travail"/>
      <w:lvlText w:val=""/>
      <w:lvlJc w:val="left"/>
      <w:pPr>
        <w:tabs>
          <w:tab w:val="num" w:pos="567"/>
        </w:tabs>
        <w:ind w:left="567" w:hanging="567"/>
      </w:pPr>
      <w:rPr>
        <w:rFonts w:ascii="Webdings" w:hAnsi="Webdings" w:hint="default"/>
        <w:b w:val="0"/>
        <w:i w:val="0"/>
        <w:color w:val="auto"/>
        <w:sz w:val="18"/>
        <w:szCs w:val="36"/>
      </w:rPr>
    </w:lvl>
    <w:lvl w:ilvl="1">
      <w:start w:val="1"/>
      <w:numFmt w:val="lowerLetter"/>
      <w:pStyle w:val="noncliste"/>
      <w:lvlText w:val="%2)"/>
      <w:lvlJc w:val="left"/>
      <w:pPr>
        <w:tabs>
          <w:tab w:val="num" w:pos="1134"/>
        </w:tabs>
        <w:ind w:left="1134" w:hanging="567"/>
      </w:pPr>
      <w:rPr>
        <w:rFonts w:ascii="Arial" w:hAnsi="Arial" w:cs="Arial" w:hint="default"/>
        <w:b/>
        <w:i/>
        <w:sz w:val="20"/>
      </w:rPr>
    </w:lvl>
    <w:lvl w:ilvl="2">
      <w:start w:val="1"/>
      <w:numFmt w:val="lowerLetter"/>
      <w:lvlRestart w:val="1"/>
      <w:pStyle w:val="Reprisenoncliste"/>
      <w:lvlText w:val="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/>
        <w:sz w:val="20"/>
      </w:rPr>
    </w:lvl>
    <w:lvl w:ilvl="3">
      <w:start w:val="1"/>
      <w:numFmt w:val="decimal"/>
      <w:lvlText w:val="(%4)"/>
      <w:lvlJc w:val="left"/>
      <w:pPr>
        <w:tabs>
          <w:tab w:val="num" w:pos="2198"/>
        </w:tabs>
        <w:ind w:left="2198" w:hanging="567"/>
      </w:pPr>
      <w:rPr>
        <w:rFonts w:ascii="Arial" w:hAnsi="Arial" w:hint="default"/>
        <w:b w:val="0"/>
        <w:i/>
        <w:sz w:val="22"/>
      </w:rPr>
    </w:lvl>
    <w:lvl w:ilvl="4">
      <w:start w:val="1"/>
      <w:numFmt w:val="lowerLetter"/>
      <w:lvlText w:val="%5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5">
      <w:start w:val="1"/>
      <w:numFmt w:val="decimal"/>
      <w:lvlText w:val="%6 -"/>
      <w:lvlJc w:val="left"/>
      <w:pPr>
        <w:tabs>
          <w:tab w:val="num" w:pos="2765"/>
        </w:tabs>
        <w:ind w:left="2765" w:hanging="567"/>
      </w:pPr>
      <w:rPr>
        <w:rFonts w:ascii="Arial" w:hAnsi="Arial" w:hint="default"/>
        <w:b w:val="0"/>
        <w:i/>
        <w:sz w:val="22"/>
      </w:rPr>
    </w:lvl>
    <w:lvl w:ilvl="6">
      <w:start w:val="1"/>
      <w:numFmt w:val="lowerLetter"/>
      <w:lvlText w:val="%7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7">
      <w:start w:val="1"/>
      <w:numFmt w:val="decimal"/>
      <w:lvlText w:val="%8."/>
      <w:lvlJc w:val="left"/>
      <w:pPr>
        <w:tabs>
          <w:tab w:val="num" w:pos="3332"/>
        </w:tabs>
        <w:ind w:left="3332" w:hanging="567"/>
      </w:pPr>
      <w:rPr>
        <w:rFonts w:ascii="Arial" w:hAnsi="Arial" w:hint="default"/>
        <w:b w:val="0"/>
        <w:i/>
        <w:sz w:val="22"/>
      </w:rPr>
    </w:lvl>
    <w:lvl w:ilvl="8">
      <w:start w:val="1"/>
      <w:numFmt w:val="lowerLetter"/>
      <w:lvlText w:val="%9)"/>
      <w:lvlJc w:val="left"/>
      <w:pPr>
        <w:tabs>
          <w:tab w:val="num" w:pos="3899"/>
        </w:tabs>
        <w:ind w:left="3899" w:hanging="567"/>
      </w:pPr>
      <w:rPr>
        <w:rFonts w:ascii="Arial" w:hAnsi="Arial" w:hint="default"/>
        <w:b w:val="0"/>
        <w:i/>
        <w:sz w:val="22"/>
      </w:rPr>
    </w:lvl>
  </w:abstractNum>
  <w:num w:numId="1" w16cid:durableId="708140724">
    <w:abstractNumId w:val="9"/>
  </w:num>
  <w:num w:numId="2" w16cid:durableId="1739550844">
    <w:abstractNumId w:val="5"/>
  </w:num>
  <w:num w:numId="3" w16cid:durableId="1214846487">
    <w:abstractNumId w:val="7"/>
  </w:num>
  <w:num w:numId="4" w16cid:durableId="1277059176">
    <w:abstractNumId w:val="13"/>
  </w:num>
  <w:num w:numId="5" w16cid:durableId="1650357416">
    <w:abstractNumId w:val="6"/>
  </w:num>
  <w:num w:numId="6" w16cid:durableId="1511335225">
    <w:abstractNumId w:val="12"/>
  </w:num>
  <w:num w:numId="7" w16cid:durableId="1780444125">
    <w:abstractNumId w:val="8"/>
  </w:num>
  <w:num w:numId="8" w16cid:durableId="1495730361">
    <w:abstractNumId w:val="3"/>
  </w:num>
  <w:num w:numId="9" w16cid:durableId="1986203207">
    <w:abstractNumId w:val="0"/>
  </w:num>
  <w:num w:numId="10" w16cid:durableId="176433910">
    <w:abstractNumId w:val="1"/>
    <w:lvlOverride w:ilvl="0">
      <w:lvl w:ilvl="0">
        <w:start w:val="1"/>
        <w:numFmt w:val="decimal"/>
        <w:pStyle w:val="Titre1"/>
        <w:lvlText w:val="Chapitre %1 –"/>
        <w:lvlJc w:val="left"/>
        <w:pPr>
          <w:tabs>
            <w:tab w:val="num" w:pos="0"/>
          </w:tabs>
          <w:ind w:left="0" w:firstLine="0"/>
        </w:pPr>
        <w:rPr>
          <w:rFonts w:ascii="Arial Black" w:hAnsi="Arial Black" w:hint="default"/>
          <w:caps/>
          <w:strike w:val="0"/>
          <w:dstrike w:val="0"/>
          <w:vanish w:val="0"/>
          <w:color w:val="000000"/>
          <w:sz w:val="36"/>
          <w:vertAlign w:val="baseline"/>
        </w:rPr>
      </w:lvl>
    </w:lvlOverride>
    <w:lvlOverride w:ilvl="1">
      <w:lvl w:ilvl="1">
        <w:start w:val="1"/>
        <w:numFmt w:val="none"/>
        <w:pStyle w:val="Titre2"/>
        <w:lvlText w:val=""/>
        <w:lvlJc w:val="left"/>
        <w:pPr>
          <w:tabs>
            <w:tab w:val="num" w:pos="0"/>
          </w:tabs>
          <w:ind w:left="0" w:firstLine="0"/>
        </w:pPr>
        <w:rPr>
          <w:rFonts w:ascii="Arial" w:hAnsi="Arial" w:hint="default"/>
          <w:b/>
          <w:i w:val="0"/>
          <w:sz w:val="30"/>
          <w:u w:val="none"/>
        </w:rPr>
      </w:lvl>
    </w:lvlOverride>
    <w:lvlOverride w:ilvl="2">
      <w:lvl w:ilvl="2">
        <w:start w:val="1"/>
        <w:numFmt w:val="decimal"/>
        <w:lvlRestart w:val="1"/>
        <w:pStyle w:val="Titre3"/>
        <w:lvlText w:val="%3."/>
        <w:lvlJc w:val="left"/>
        <w:pPr>
          <w:tabs>
            <w:tab w:val="num" w:pos="567"/>
          </w:tabs>
          <w:ind w:left="567" w:hanging="567"/>
        </w:pPr>
        <w:rPr>
          <w:rFonts w:ascii="Arial" w:hAnsi="Arial" w:cs="Arial" w:hint="default"/>
          <w:b/>
          <w:i w:val="0"/>
          <w:sz w:val="24"/>
        </w:rPr>
      </w:lvl>
    </w:lvlOverride>
    <w:lvlOverride w:ilvl="3">
      <w:lvl w:ilvl="3">
        <w:start w:val="1"/>
        <w:numFmt w:val="decimal"/>
        <w:pStyle w:val="Titre4"/>
        <w:lvlText w:val="%3.%4."/>
        <w:lvlJc w:val="left"/>
        <w:pPr>
          <w:tabs>
            <w:tab w:val="num" w:pos="567"/>
          </w:tabs>
          <w:ind w:left="567" w:hanging="567"/>
        </w:pPr>
        <w:rPr>
          <w:rFonts w:ascii="Arial" w:hAnsi="Arial" w:cs="Arial" w:hint="default"/>
          <w:b/>
          <w:i w:val="0"/>
          <w:iCs w:val="0"/>
          <w: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pStyle w:val="Titre5"/>
        <w:lvlText w:val="%3.%4.%5."/>
        <w:lvlJc w:val="left"/>
        <w:pPr>
          <w:tabs>
            <w:tab w:val="num" w:pos="567"/>
          </w:tabs>
          <w:ind w:left="567" w:hanging="567"/>
        </w:pPr>
        <w:rPr>
          <w:rFonts w:ascii="Arial" w:hAnsi="Arial" w:cs="Arial" w:hint="default"/>
          <w:b/>
          <w:i w:val="0"/>
          <w:sz w:val="22"/>
        </w:rPr>
      </w:lvl>
    </w:lvlOverride>
    <w:lvlOverride w:ilvl="5">
      <w:lvl w:ilvl="5">
        <w:start w:val="1"/>
        <w:numFmt w:val="none"/>
        <w:lvlText w:val=""/>
        <w:lvlJc w:val="left"/>
        <w:pPr>
          <w:tabs>
            <w:tab w:val="num" w:pos="284"/>
          </w:tabs>
          <w:ind w:left="284" w:hanging="284"/>
        </w:pPr>
        <w:rPr>
          <w:rFonts w:hint="default"/>
          <w:b/>
          <w:i w:val="0"/>
          <w:sz w:val="24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4320"/>
          </w:tabs>
          <w:ind w:left="3960" w:hanging="1080"/>
        </w:pPr>
        <w:rPr>
          <w:rFonts w:hint="default"/>
          <w:b/>
          <w:i/>
          <w:sz w:val="22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5040"/>
          </w:tabs>
          <w:ind w:left="446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760"/>
          </w:tabs>
          <w:ind w:left="5040" w:hanging="1440"/>
        </w:pPr>
        <w:rPr>
          <w:rFonts w:hint="default"/>
          <w:b w:val="0"/>
          <w:i/>
          <w:sz w:val="22"/>
        </w:rPr>
      </w:lvl>
    </w:lvlOverride>
  </w:num>
  <w:num w:numId="11" w16cid:durableId="181551328">
    <w:abstractNumId w:val="14"/>
  </w:num>
  <w:num w:numId="12" w16cid:durableId="92634245">
    <w:abstractNumId w:val="9"/>
  </w:num>
  <w:num w:numId="13" w16cid:durableId="138833362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2862364">
    <w:abstractNumId w:val="13"/>
  </w:num>
  <w:num w:numId="15" w16cid:durableId="2002155050">
    <w:abstractNumId w:val="11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25"/>
    <w:rsid w:val="000000D1"/>
    <w:rsid w:val="00012627"/>
    <w:rsid w:val="00014060"/>
    <w:rsid w:val="000148DD"/>
    <w:rsid w:val="00016424"/>
    <w:rsid w:val="000170D1"/>
    <w:rsid w:val="00017900"/>
    <w:rsid w:val="00023D34"/>
    <w:rsid w:val="00031243"/>
    <w:rsid w:val="00035EDD"/>
    <w:rsid w:val="00036FD5"/>
    <w:rsid w:val="00037C05"/>
    <w:rsid w:val="0004483B"/>
    <w:rsid w:val="00047C11"/>
    <w:rsid w:val="00052125"/>
    <w:rsid w:val="00052C71"/>
    <w:rsid w:val="00057A5C"/>
    <w:rsid w:val="00060394"/>
    <w:rsid w:val="00060540"/>
    <w:rsid w:val="0006153A"/>
    <w:rsid w:val="000616A9"/>
    <w:rsid w:val="0006757B"/>
    <w:rsid w:val="000835CD"/>
    <w:rsid w:val="000846E4"/>
    <w:rsid w:val="00085DB1"/>
    <w:rsid w:val="00086B9F"/>
    <w:rsid w:val="00087B4E"/>
    <w:rsid w:val="00091CEE"/>
    <w:rsid w:val="0009223B"/>
    <w:rsid w:val="00092A42"/>
    <w:rsid w:val="00093E85"/>
    <w:rsid w:val="0009438E"/>
    <w:rsid w:val="00094914"/>
    <w:rsid w:val="000A540A"/>
    <w:rsid w:val="000A7EF1"/>
    <w:rsid w:val="000B0A96"/>
    <w:rsid w:val="000B31C5"/>
    <w:rsid w:val="000B68AD"/>
    <w:rsid w:val="000B7BBC"/>
    <w:rsid w:val="000C2ECF"/>
    <w:rsid w:val="000C5D8B"/>
    <w:rsid w:val="000D10B9"/>
    <w:rsid w:val="000D1ED4"/>
    <w:rsid w:val="000D3330"/>
    <w:rsid w:val="000D3F9C"/>
    <w:rsid w:val="000D48CC"/>
    <w:rsid w:val="000D538F"/>
    <w:rsid w:val="000E6980"/>
    <w:rsid w:val="000F21BF"/>
    <w:rsid w:val="001041DE"/>
    <w:rsid w:val="00105EA5"/>
    <w:rsid w:val="00110008"/>
    <w:rsid w:val="00110A1F"/>
    <w:rsid w:val="00112D26"/>
    <w:rsid w:val="00123A52"/>
    <w:rsid w:val="001252F3"/>
    <w:rsid w:val="001346E5"/>
    <w:rsid w:val="00154F23"/>
    <w:rsid w:val="001579F8"/>
    <w:rsid w:val="00161CE0"/>
    <w:rsid w:val="00166865"/>
    <w:rsid w:val="00174EDB"/>
    <w:rsid w:val="00175838"/>
    <w:rsid w:val="00175A34"/>
    <w:rsid w:val="00175E2C"/>
    <w:rsid w:val="00175FCE"/>
    <w:rsid w:val="00181FB6"/>
    <w:rsid w:val="001908B8"/>
    <w:rsid w:val="0019252D"/>
    <w:rsid w:val="001A47AF"/>
    <w:rsid w:val="001B0A2B"/>
    <w:rsid w:val="001B66E4"/>
    <w:rsid w:val="001C2C81"/>
    <w:rsid w:val="001D238D"/>
    <w:rsid w:val="001E398F"/>
    <w:rsid w:val="001E43F3"/>
    <w:rsid w:val="001E5382"/>
    <w:rsid w:val="001E64D3"/>
    <w:rsid w:val="001E70CF"/>
    <w:rsid w:val="00200BEA"/>
    <w:rsid w:val="00201E4D"/>
    <w:rsid w:val="00203D87"/>
    <w:rsid w:val="00204B9B"/>
    <w:rsid w:val="002126EF"/>
    <w:rsid w:val="00212DD8"/>
    <w:rsid w:val="002143EA"/>
    <w:rsid w:val="00216E98"/>
    <w:rsid w:val="002251D4"/>
    <w:rsid w:val="00225225"/>
    <w:rsid w:val="00231106"/>
    <w:rsid w:val="002471AA"/>
    <w:rsid w:val="00251803"/>
    <w:rsid w:val="002531D9"/>
    <w:rsid w:val="00253359"/>
    <w:rsid w:val="00253E3F"/>
    <w:rsid w:val="00254F07"/>
    <w:rsid w:val="00255808"/>
    <w:rsid w:val="002623D5"/>
    <w:rsid w:val="002660D0"/>
    <w:rsid w:val="0026662B"/>
    <w:rsid w:val="002703C7"/>
    <w:rsid w:val="002873B5"/>
    <w:rsid w:val="00296DE9"/>
    <w:rsid w:val="002A1ABC"/>
    <w:rsid w:val="002A23E1"/>
    <w:rsid w:val="002A4454"/>
    <w:rsid w:val="002A6594"/>
    <w:rsid w:val="002A7289"/>
    <w:rsid w:val="002B2144"/>
    <w:rsid w:val="002B37E0"/>
    <w:rsid w:val="002C714C"/>
    <w:rsid w:val="002C78FE"/>
    <w:rsid w:val="002D5ED1"/>
    <w:rsid w:val="002D7C03"/>
    <w:rsid w:val="002E26C3"/>
    <w:rsid w:val="002E5E5C"/>
    <w:rsid w:val="002F3D2F"/>
    <w:rsid w:val="002F4FCB"/>
    <w:rsid w:val="00302B2C"/>
    <w:rsid w:val="003032C2"/>
    <w:rsid w:val="003043C7"/>
    <w:rsid w:val="003062ED"/>
    <w:rsid w:val="00310F44"/>
    <w:rsid w:val="0032475F"/>
    <w:rsid w:val="00330210"/>
    <w:rsid w:val="00330604"/>
    <w:rsid w:val="003308EF"/>
    <w:rsid w:val="00331071"/>
    <w:rsid w:val="00334F45"/>
    <w:rsid w:val="00346960"/>
    <w:rsid w:val="0034696B"/>
    <w:rsid w:val="00350158"/>
    <w:rsid w:val="00354530"/>
    <w:rsid w:val="00355955"/>
    <w:rsid w:val="00361F3D"/>
    <w:rsid w:val="00373C7D"/>
    <w:rsid w:val="00374644"/>
    <w:rsid w:val="00383386"/>
    <w:rsid w:val="0038404F"/>
    <w:rsid w:val="003918AF"/>
    <w:rsid w:val="00396F8A"/>
    <w:rsid w:val="0039709B"/>
    <w:rsid w:val="003A51E7"/>
    <w:rsid w:val="003A7692"/>
    <w:rsid w:val="003B6E00"/>
    <w:rsid w:val="003C6ACC"/>
    <w:rsid w:val="003D1362"/>
    <w:rsid w:val="003D2CD8"/>
    <w:rsid w:val="003D7E08"/>
    <w:rsid w:val="003E30E1"/>
    <w:rsid w:val="003E64C2"/>
    <w:rsid w:val="003E7062"/>
    <w:rsid w:val="003E7A32"/>
    <w:rsid w:val="003F050A"/>
    <w:rsid w:val="003F32F3"/>
    <w:rsid w:val="003F5989"/>
    <w:rsid w:val="003F7B9B"/>
    <w:rsid w:val="0040521C"/>
    <w:rsid w:val="004071F3"/>
    <w:rsid w:val="00407579"/>
    <w:rsid w:val="004129A7"/>
    <w:rsid w:val="00414EB0"/>
    <w:rsid w:val="00417F7C"/>
    <w:rsid w:val="00422A6D"/>
    <w:rsid w:val="004244CD"/>
    <w:rsid w:val="00427ADD"/>
    <w:rsid w:val="00436276"/>
    <w:rsid w:val="00444B8D"/>
    <w:rsid w:val="0045003E"/>
    <w:rsid w:val="004540C6"/>
    <w:rsid w:val="004604DF"/>
    <w:rsid w:val="004606D5"/>
    <w:rsid w:val="004654F2"/>
    <w:rsid w:val="004774FA"/>
    <w:rsid w:val="00480A67"/>
    <w:rsid w:val="00482654"/>
    <w:rsid w:val="00484FB3"/>
    <w:rsid w:val="004960C0"/>
    <w:rsid w:val="004A4065"/>
    <w:rsid w:val="004A5979"/>
    <w:rsid w:val="004A6E34"/>
    <w:rsid w:val="004B7608"/>
    <w:rsid w:val="004C3077"/>
    <w:rsid w:val="004C5A48"/>
    <w:rsid w:val="004E00D2"/>
    <w:rsid w:val="004E1B16"/>
    <w:rsid w:val="004F17D5"/>
    <w:rsid w:val="004F4743"/>
    <w:rsid w:val="004F7B7C"/>
    <w:rsid w:val="0050172B"/>
    <w:rsid w:val="005044DC"/>
    <w:rsid w:val="00504D2F"/>
    <w:rsid w:val="00505AA3"/>
    <w:rsid w:val="0051137F"/>
    <w:rsid w:val="00521BA3"/>
    <w:rsid w:val="00525E67"/>
    <w:rsid w:val="00527E23"/>
    <w:rsid w:val="00532910"/>
    <w:rsid w:val="005344AA"/>
    <w:rsid w:val="005448F7"/>
    <w:rsid w:val="005502EF"/>
    <w:rsid w:val="00551DA4"/>
    <w:rsid w:val="005550EE"/>
    <w:rsid w:val="00556242"/>
    <w:rsid w:val="00561972"/>
    <w:rsid w:val="00566904"/>
    <w:rsid w:val="00566AE9"/>
    <w:rsid w:val="00576BA1"/>
    <w:rsid w:val="00582010"/>
    <w:rsid w:val="00583225"/>
    <w:rsid w:val="00583D98"/>
    <w:rsid w:val="0059291E"/>
    <w:rsid w:val="005A08FC"/>
    <w:rsid w:val="005A34F6"/>
    <w:rsid w:val="005A37CB"/>
    <w:rsid w:val="005A39DF"/>
    <w:rsid w:val="005A3C16"/>
    <w:rsid w:val="005A4416"/>
    <w:rsid w:val="005A49AD"/>
    <w:rsid w:val="005B0D44"/>
    <w:rsid w:val="005B26C2"/>
    <w:rsid w:val="005B2B27"/>
    <w:rsid w:val="005B4368"/>
    <w:rsid w:val="005B532D"/>
    <w:rsid w:val="005B7D18"/>
    <w:rsid w:val="005D5322"/>
    <w:rsid w:val="005D7479"/>
    <w:rsid w:val="005E07F5"/>
    <w:rsid w:val="005E0BE2"/>
    <w:rsid w:val="005E5EBA"/>
    <w:rsid w:val="005E780C"/>
    <w:rsid w:val="005F0A02"/>
    <w:rsid w:val="00605604"/>
    <w:rsid w:val="00605694"/>
    <w:rsid w:val="006102D9"/>
    <w:rsid w:val="00613714"/>
    <w:rsid w:val="00616DD6"/>
    <w:rsid w:val="0062101D"/>
    <w:rsid w:val="006249EA"/>
    <w:rsid w:val="00625E6D"/>
    <w:rsid w:val="00630947"/>
    <w:rsid w:val="0063203F"/>
    <w:rsid w:val="00634DEC"/>
    <w:rsid w:val="00635CBF"/>
    <w:rsid w:val="00640255"/>
    <w:rsid w:val="0064517C"/>
    <w:rsid w:val="00647A8B"/>
    <w:rsid w:val="006517EF"/>
    <w:rsid w:val="006567D3"/>
    <w:rsid w:val="00657AAB"/>
    <w:rsid w:val="0066402E"/>
    <w:rsid w:val="006643C9"/>
    <w:rsid w:val="00664BF7"/>
    <w:rsid w:val="00666CB3"/>
    <w:rsid w:val="00677D63"/>
    <w:rsid w:val="00680AAB"/>
    <w:rsid w:val="00686526"/>
    <w:rsid w:val="00692779"/>
    <w:rsid w:val="00692938"/>
    <w:rsid w:val="00694B8C"/>
    <w:rsid w:val="006B7191"/>
    <w:rsid w:val="006C35DB"/>
    <w:rsid w:val="006D175E"/>
    <w:rsid w:val="006D6B71"/>
    <w:rsid w:val="006E4A44"/>
    <w:rsid w:val="006E552D"/>
    <w:rsid w:val="006F487D"/>
    <w:rsid w:val="006F772E"/>
    <w:rsid w:val="006F7B62"/>
    <w:rsid w:val="00700F10"/>
    <w:rsid w:val="00701361"/>
    <w:rsid w:val="00701BCA"/>
    <w:rsid w:val="0070311D"/>
    <w:rsid w:val="007038A9"/>
    <w:rsid w:val="007050E6"/>
    <w:rsid w:val="00706B7A"/>
    <w:rsid w:val="007165A4"/>
    <w:rsid w:val="007166BE"/>
    <w:rsid w:val="00726625"/>
    <w:rsid w:val="00734C9A"/>
    <w:rsid w:val="0073574B"/>
    <w:rsid w:val="00735E35"/>
    <w:rsid w:val="00747FE3"/>
    <w:rsid w:val="007505AD"/>
    <w:rsid w:val="00753606"/>
    <w:rsid w:val="00753CFF"/>
    <w:rsid w:val="00756CE0"/>
    <w:rsid w:val="007637C6"/>
    <w:rsid w:val="00764914"/>
    <w:rsid w:val="007732BC"/>
    <w:rsid w:val="00776126"/>
    <w:rsid w:val="00777292"/>
    <w:rsid w:val="007773F5"/>
    <w:rsid w:val="00791947"/>
    <w:rsid w:val="00795121"/>
    <w:rsid w:val="007972D2"/>
    <w:rsid w:val="007A36C9"/>
    <w:rsid w:val="007A438F"/>
    <w:rsid w:val="007A62AC"/>
    <w:rsid w:val="007B4B22"/>
    <w:rsid w:val="007B5E33"/>
    <w:rsid w:val="007B6417"/>
    <w:rsid w:val="007B7B81"/>
    <w:rsid w:val="007D3FC1"/>
    <w:rsid w:val="007D47B6"/>
    <w:rsid w:val="007D7C5B"/>
    <w:rsid w:val="007F266E"/>
    <w:rsid w:val="007F7C20"/>
    <w:rsid w:val="0080132B"/>
    <w:rsid w:val="00802A5D"/>
    <w:rsid w:val="00802A78"/>
    <w:rsid w:val="008040B4"/>
    <w:rsid w:val="008076FD"/>
    <w:rsid w:val="00814CA8"/>
    <w:rsid w:val="00816395"/>
    <w:rsid w:val="0083074F"/>
    <w:rsid w:val="00835A92"/>
    <w:rsid w:val="0084093E"/>
    <w:rsid w:val="00842C18"/>
    <w:rsid w:val="008549F3"/>
    <w:rsid w:val="00855150"/>
    <w:rsid w:val="0085765D"/>
    <w:rsid w:val="008624F2"/>
    <w:rsid w:val="00866C62"/>
    <w:rsid w:val="00871074"/>
    <w:rsid w:val="00876379"/>
    <w:rsid w:val="00897BBD"/>
    <w:rsid w:val="008A1D87"/>
    <w:rsid w:val="008B33D5"/>
    <w:rsid w:val="008B5306"/>
    <w:rsid w:val="008B5AA7"/>
    <w:rsid w:val="008B61A8"/>
    <w:rsid w:val="008C02ED"/>
    <w:rsid w:val="008C070F"/>
    <w:rsid w:val="008C1146"/>
    <w:rsid w:val="008C2D69"/>
    <w:rsid w:val="008C41B2"/>
    <w:rsid w:val="008D627F"/>
    <w:rsid w:val="008E12BF"/>
    <w:rsid w:val="008E2894"/>
    <w:rsid w:val="008F4AFD"/>
    <w:rsid w:val="00905E32"/>
    <w:rsid w:val="00907F4F"/>
    <w:rsid w:val="00913C62"/>
    <w:rsid w:val="009157C1"/>
    <w:rsid w:val="00917286"/>
    <w:rsid w:val="0092008D"/>
    <w:rsid w:val="009200B4"/>
    <w:rsid w:val="00920E8C"/>
    <w:rsid w:val="00922B84"/>
    <w:rsid w:val="0092621F"/>
    <w:rsid w:val="00927A73"/>
    <w:rsid w:val="009312B0"/>
    <w:rsid w:val="00934D20"/>
    <w:rsid w:val="00937F6E"/>
    <w:rsid w:val="0094302F"/>
    <w:rsid w:val="0094364F"/>
    <w:rsid w:val="00947018"/>
    <w:rsid w:val="00955485"/>
    <w:rsid w:val="009576DF"/>
    <w:rsid w:val="00960F76"/>
    <w:rsid w:val="00962D94"/>
    <w:rsid w:val="00973947"/>
    <w:rsid w:val="00973B7B"/>
    <w:rsid w:val="00977696"/>
    <w:rsid w:val="009777AA"/>
    <w:rsid w:val="009800A9"/>
    <w:rsid w:val="00983883"/>
    <w:rsid w:val="00985749"/>
    <w:rsid w:val="009948AE"/>
    <w:rsid w:val="0099762B"/>
    <w:rsid w:val="00997DC2"/>
    <w:rsid w:val="009A5A0D"/>
    <w:rsid w:val="009A7043"/>
    <w:rsid w:val="009B688E"/>
    <w:rsid w:val="009C28C9"/>
    <w:rsid w:val="009C2C7B"/>
    <w:rsid w:val="009C752F"/>
    <w:rsid w:val="009D6C67"/>
    <w:rsid w:val="009E0134"/>
    <w:rsid w:val="009E0AAE"/>
    <w:rsid w:val="009E0CC0"/>
    <w:rsid w:val="009E5166"/>
    <w:rsid w:val="009F1BC1"/>
    <w:rsid w:val="00A00E9F"/>
    <w:rsid w:val="00A02684"/>
    <w:rsid w:val="00A05661"/>
    <w:rsid w:val="00A14137"/>
    <w:rsid w:val="00A15503"/>
    <w:rsid w:val="00A201AD"/>
    <w:rsid w:val="00A22B27"/>
    <w:rsid w:val="00A31122"/>
    <w:rsid w:val="00A3196C"/>
    <w:rsid w:val="00A36609"/>
    <w:rsid w:val="00A53439"/>
    <w:rsid w:val="00A651DE"/>
    <w:rsid w:val="00A70A86"/>
    <w:rsid w:val="00A84B1F"/>
    <w:rsid w:val="00A975E6"/>
    <w:rsid w:val="00AA3D23"/>
    <w:rsid w:val="00AA7A6C"/>
    <w:rsid w:val="00AB19CC"/>
    <w:rsid w:val="00AB1BDB"/>
    <w:rsid w:val="00AB2A75"/>
    <w:rsid w:val="00AB472D"/>
    <w:rsid w:val="00AB73F0"/>
    <w:rsid w:val="00AC203E"/>
    <w:rsid w:val="00AC4FD2"/>
    <w:rsid w:val="00AC7F79"/>
    <w:rsid w:val="00AD0947"/>
    <w:rsid w:val="00AD30CF"/>
    <w:rsid w:val="00AD3574"/>
    <w:rsid w:val="00AD6940"/>
    <w:rsid w:val="00AE1E52"/>
    <w:rsid w:val="00AF0CDE"/>
    <w:rsid w:val="00B002ED"/>
    <w:rsid w:val="00B0374E"/>
    <w:rsid w:val="00B05BF7"/>
    <w:rsid w:val="00B140E4"/>
    <w:rsid w:val="00B25FE0"/>
    <w:rsid w:val="00B328CD"/>
    <w:rsid w:val="00B339F2"/>
    <w:rsid w:val="00B34307"/>
    <w:rsid w:val="00B348FB"/>
    <w:rsid w:val="00B34902"/>
    <w:rsid w:val="00B35EEF"/>
    <w:rsid w:val="00B45DBD"/>
    <w:rsid w:val="00B51A81"/>
    <w:rsid w:val="00B535F4"/>
    <w:rsid w:val="00B54307"/>
    <w:rsid w:val="00B62326"/>
    <w:rsid w:val="00B66B50"/>
    <w:rsid w:val="00B73C18"/>
    <w:rsid w:val="00B8171E"/>
    <w:rsid w:val="00B8528D"/>
    <w:rsid w:val="00B94E1E"/>
    <w:rsid w:val="00B958BD"/>
    <w:rsid w:val="00BA139E"/>
    <w:rsid w:val="00BA4BAD"/>
    <w:rsid w:val="00BA53A9"/>
    <w:rsid w:val="00BA7308"/>
    <w:rsid w:val="00BA7B14"/>
    <w:rsid w:val="00BB1341"/>
    <w:rsid w:val="00BB7ADC"/>
    <w:rsid w:val="00BC356F"/>
    <w:rsid w:val="00BC4733"/>
    <w:rsid w:val="00BC7886"/>
    <w:rsid w:val="00BD27AE"/>
    <w:rsid w:val="00BD466C"/>
    <w:rsid w:val="00BD53E2"/>
    <w:rsid w:val="00BD5657"/>
    <w:rsid w:val="00BD5A0E"/>
    <w:rsid w:val="00BD6E1C"/>
    <w:rsid w:val="00BE0418"/>
    <w:rsid w:val="00BE524F"/>
    <w:rsid w:val="00BE58E1"/>
    <w:rsid w:val="00C04C07"/>
    <w:rsid w:val="00C053EA"/>
    <w:rsid w:val="00C05D1E"/>
    <w:rsid w:val="00C13BAB"/>
    <w:rsid w:val="00C14719"/>
    <w:rsid w:val="00C209FD"/>
    <w:rsid w:val="00C210C2"/>
    <w:rsid w:val="00C2136D"/>
    <w:rsid w:val="00C25464"/>
    <w:rsid w:val="00C27843"/>
    <w:rsid w:val="00C31AC4"/>
    <w:rsid w:val="00C329BA"/>
    <w:rsid w:val="00C339CB"/>
    <w:rsid w:val="00C4160B"/>
    <w:rsid w:val="00C41A1C"/>
    <w:rsid w:val="00C64B6A"/>
    <w:rsid w:val="00C763BA"/>
    <w:rsid w:val="00C773F2"/>
    <w:rsid w:val="00C80D60"/>
    <w:rsid w:val="00C87F10"/>
    <w:rsid w:val="00C87F8C"/>
    <w:rsid w:val="00C9522C"/>
    <w:rsid w:val="00CA347E"/>
    <w:rsid w:val="00CA403E"/>
    <w:rsid w:val="00CA4285"/>
    <w:rsid w:val="00CA6C4B"/>
    <w:rsid w:val="00CB01A9"/>
    <w:rsid w:val="00CC33FF"/>
    <w:rsid w:val="00CC448F"/>
    <w:rsid w:val="00CC79EC"/>
    <w:rsid w:val="00CD1421"/>
    <w:rsid w:val="00CE055E"/>
    <w:rsid w:val="00CE0C97"/>
    <w:rsid w:val="00CE1A8A"/>
    <w:rsid w:val="00CE398B"/>
    <w:rsid w:val="00CF3722"/>
    <w:rsid w:val="00CF4354"/>
    <w:rsid w:val="00D002B8"/>
    <w:rsid w:val="00D00960"/>
    <w:rsid w:val="00D0185B"/>
    <w:rsid w:val="00D03571"/>
    <w:rsid w:val="00D16DEE"/>
    <w:rsid w:val="00D31629"/>
    <w:rsid w:val="00D447F9"/>
    <w:rsid w:val="00D448D2"/>
    <w:rsid w:val="00D53576"/>
    <w:rsid w:val="00D56DC2"/>
    <w:rsid w:val="00D5776E"/>
    <w:rsid w:val="00D62AD1"/>
    <w:rsid w:val="00D66EE3"/>
    <w:rsid w:val="00D72581"/>
    <w:rsid w:val="00D72C29"/>
    <w:rsid w:val="00D73610"/>
    <w:rsid w:val="00D756FB"/>
    <w:rsid w:val="00D77E69"/>
    <w:rsid w:val="00D84B29"/>
    <w:rsid w:val="00D8730D"/>
    <w:rsid w:val="00D924C9"/>
    <w:rsid w:val="00D96651"/>
    <w:rsid w:val="00D97332"/>
    <w:rsid w:val="00D9773C"/>
    <w:rsid w:val="00DA2211"/>
    <w:rsid w:val="00DA2FA6"/>
    <w:rsid w:val="00DA30D4"/>
    <w:rsid w:val="00DA3324"/>
    <w:rsid w:val="00DA721C"/>
    <w:rsid w:val="00DB4BFB"/>
    <w:rsid w:val="00DB51DF"/>
    <w:rsid w:val="00DB711A"/>
    <w:rsid w:val="00DC01F8"/>
    <w:rsid w:val="00DC71FD"/>
    <w:rsid w:val="00DD0197"/>
    <w:rsid w:val="00DD0A68"/>
    <w:rsid w:val="00DD452C"/>
    <w:rsid w:val="00DD7630"/>
    <w:rsid w:val="00DE0448"/>
    <w:rsid w:val="00DE5244"/>
    <w:rsid w:val="00DE6C0F"/>
    <w:rsid w:val="00DF2547"/>
    <w:rsid w:val="00E03692"/>
    <w:rsid w:val="00E0375D"/>
    <w:rsid w:val="00E05AC5"/>
    <w:rsid w:val="00E10A8D"/>
    <w:rsid w:val="00E13E88"/>
    <w:rsid w:val="00E16148"/>
    <w:rsid w:val="00E171BA"/>
    <w:rsid w:val="00E20B54"/>
    <w:rsid w:val="00E20D4E"/>
    <w:rsid w:val="00E24B72"/>
    <w:rsid w:val="00E25C7A"/>
    <w:rsid w:val="00E353CE"/>
    <w:rsid w:val="00E465B9"/>
    <w:rsid w:val="00E523A6"/>
    <w:rsid w:val="00E53347"/>
    <w:rsid w:val="00E54751"/>
    <w:rsid w:val="00E5699E"/>
    <w:rsid w:val="00E60670"/>
    <w:rsid w:val="00E62EDF"/>
    <w:rsid w:val="00E67805"/>
    <w:rsid w:val="00E72624"/>
    <w:rsid w:val="00E73B8E"/>
    <w:rsid w:val="00E779E5"/>
    <w:rsid w:val="00E839D1"/>
    <w:rsid w:val="00E865AA"/>
    <w:rsid w:val="00E91D65"/>
    <w:rsid w:val="00E94081"/>
    <w:rsid w:val="00EA0C88"/>
    <w:rsid w:val="00EA3887"/>
    <w:rsid w:val="00EA4E18"/>
    <w:rsid w:val="00EA644C"/>
    <w:rsid w:val="00EA7D74"/>
    <w:rsid w:val="00EC18C4"/>
    <w:rsid w:val="00EC37D9"/>
    <w:rsid w:val="00EC68F6"/>
    <w:rsid w:val="00ED33AE"/>
    <w:rsid w:val="00ED50CF"/>
    <w:rsid w:val="00ED575E"/>
    <w:rsid w:val="00EF52F9"/>
    <w:rsid w:val="00EF7C9B"/>
    <w:rsid w:val="00F043FD"/>
    <w:rsid w:val="00F161B5"/>
    <w:rsid w:val="00F165AA"/>
    <w:rsid w:val="00F17DF2"/>
    <w:rsid w:val="00F221BD"/>
    <w:rsid w:val="00F31002"/>
    <w:rsid w:val="00F3127A"/>
    <w:rsid w:val="00F330D0"/>
    <w:rsid w:val="00F34530"/>
    <w:rsid w:val="00F415F4"/>
    <w:rsid w:val="00F42921"/>
    <w:rsid w:val="00F4468D"/>
    <w:rsid w:val="00F47CB1"/>
    <w:rsid w:val="00F50B97"/>
    <w:rsid w:val="00F55348"/>
    <w:rsid w:val="00F61DB7"/>
    <w:rsid w:val="00F6549A"/>
    <w:rsid w:val="00F67597"/>
    <w:rsid w:val="00F807A9"/>
    <w:rsid w:val="00F86484"/>
    <w:rsid w:val="00FA18B1"/>
    <w:rsid w:val="00FB0347"/>
    <w:rsid w:val="00FB0938"/>
    <w:rsid w:val="00FB21EB"/>
    <w:rsid w:val="00FC4FED"/>
    <w:rsid w:val="00FD1CC5"/>
    <w:rsid w:val="00FD5BFD"/>
    <w:rsid w:val="00FE1C70"/>
    <w:rsid w:val="00FE39B7"/>
    <w:rsid w:val="00FE5BF8"/>
    <w:rsid w:val="00FE66DC"/>
    <w:rsid w:val="00FF37BE"/>
    <w:rsid w:val="00FF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6D636"/>
  <w15:docId w15:val="{DCC9FA00-3937-41C0-9F53-6E0FDBC5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291E"/>
    <w:pPr>
      <w:spacing w:after="0" w:line="240" w:lineRule="auto"/>
      <w:jc w:val="both"/>
    </w:pPr>
    <w:rPr>
      <w:rFonts w:ascii="Arial" w:eastAsia="Times New Roman" w:hAnsi="Arial" w:cs="Times New Roman"/>
      <w:sz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59291E"/>
    <w:pPr>
      <w:numPr>
        <w:numId w:val="10"/>
      </w:numPr>
      <w:pBdr>
        <w:bottom w:val="single" w:sz="12" w:space="1" w:color="auto"/>
      </w:pBdr>
      <w:jc w:val="right"/>
      <w:outlineLvl w:val="0"/>
    </w:pPr>
    <w:rPr>
      <w:rFonts w:ascii="Arial Black" w:hAnsi="Arial Black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59291E"/>
    <w:pPr>
      <w:numPr>
        <w:ilvl w:val="1"/>
        <w:numId w:val="10"/>
      </w:numPr>
      <w:spacing w:before="960" w:after="120"/>
      <w:outlineLvl w:val="1"/>
    </w:pPr>
    <w:rPr>
      <w:b/>
      <w:bCs/>
      <w:sz w:val="30"/>
      <w:szCs w:val="30"/>
    </w:rPr>
  </w:style>
  <w:style w:type="paragraph" w:styleId="Titre3">
    <w:name w:val="heading 3"/>
    <w:basedOn w:val="Normal"/>
    <w:next w:val="Normal"/>
    <w:link w:val="Titre3Car"/>
    <w:qFormat/>
    <w:rsid w:val="0059291E"/>
    <w:pPr>
      <w:numPr>
        <w:ilvl w:val="2"/>
        <w:numId w:val="10"/>
      </w:numPr>
      <w:spacing w:before="720" w:after="120"/>
      <w:outlineLvl w:val="2"/>
    </w:pPr>
    <w:rPr>
      <w:rFonts w:cs="Arial"/>
      <w:b/>
      <w:bCs/>
      <w:caps/>
      <w:sz w:val="24"/>
      <w:szCs w:val="24"/>
    </w:rPr>
  </w:style>
  <w:style w:type="paragraph" w:styleId="Titre4">
    <w:name w:val="heading 4"/>
    <w:basedOn w:val="Normal"/>
    <w:next w:val="Normal"/>
    <w:link w:val="Titre4Car"/>
    <w:qFormat/>
    <w:rsid w:val="0059291E"/>
    <w:pPr>
      <w:numPr>
        <w:ilvl w:val="3"/>
        <w:numId w:val="10"/>
      </w:numPr>
      <w:spacing w:before="600" w:after="120"/>
      <w:outlineLvl w:val="3"/>
    </w:pPr>
    <w:rPr>
      <w:rFonts w:cs="Arial"/>
      <w:b/>
      <w:bCs/>
      <w:sz w:val="24"/>
      <w:szCs w:val="24"/>
    </w:rPr>
  </w:style>
  <w:style w:type="paragraph" w:styleId="Titre5">
    <w:name w:val="heading 5"/>
    <w:basedOn w:val="Titre3"/>
    <w:next w:val="Normal"/>
    <w:link w:val="Titre5Car"/>
    <w:qFormat/>
    <w:rsid w:val="0059291E"/>
    <w:pPr>
      <w:numPr>
        <w:ilvl w:val="4"/>
      </w:numPr>
      <w:spacing w:before="480" w:after="0"/>
      <w:outlineLvl w:val="4"/>
    </w:pPr>
    <w:rPr>
      <w:caps w:val="0"/>
      <w:sz w:val="22"/>
      <w:szCs w:val="22"/>
    </w:rPr>
  </w:style>
  <w:style w:type="paragraph" w:styleId="Titre6">
    <w:name w:val="heading 6"/>
    <w:basedOn w:val="Normal"/>
    <w:next w:val="Normal"/>
    <w:link w:val="Titre6Car"/>
    <w:rsid w:val="0059291E"/>
    <w:pPr>
      <w:spacing w:before="600"/>
      <w:outlineLvl w:val="5"/>
    </w:pPr>
    <w:rPr>
      <w:b/>
      <w:bCs/>
      <w:sz w:val="24"/>
      <w:szCs w:val="24"/>
    </w:rPr>
  </w:style>
  <w:style w:type="paragraph" w:styleId="Titre7">
    <w:name w:val="heading 7"/>
    <w:basedOn w:val="Normal"/>
    <w:next w:val="Normal"/>
    <w:link w:val="Titre7Car"/>
    <w:rsid w:val="0059291E"/>
    <w:pPr>
      <w:spacing w:before="480"/>
      <w:outlineLvl w:val="6"/>
    </w:pPr>
    <w:rPr>
      <w:b/>
      <w:bCs/>
      <w:i/>
      <w:iCs/>
    </w:rPr>
  </w:style>
  <w:style w:type="paragraph" w:styleId="Titre8">
    <w:name w:val="heading 8"/>
    <w:basedOn w:val="Normal"/>
    <w:next w:val="Normal"/>
    <w:link w:val="Titre8Car"/>
    <w:rsid w:val="0059291E"/>
    <w:pPr>
      <w:spacing w:before="480"/>
      <w:outlineLvl w:val="7"/>
    </w:pPr>
    <w:rPr>
      <w:b/>
      <w:bCs/>
      <w:i/>
      <w:iCs/>
    </w:rPr>
  </w:style>
  <w:style w:type="paragraph" w:styleId="Titre9">
    <w:name w:val="heading 9"/>
    <w:basedOn w:val="Normal"/>
    <w:next w:val="Normal"/>
    <w:link w:val="Titre9Car"/>
    <w:rsid w:val="0059291E"/>
    <w:pPr>
      <w:spacing w:before="480"/>
      <w:outlineLvl w:val="8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rsid w:val="00D77E69"/>
    <w:rPr>
      <w:rFonts w:ascii="Arial" w:hAnsi="Arial"/>
      <w:b/>
      <w:bCs/>
      <w:sz w:val="22"/>
      <w:szCs w:val="22"/>
    </w:rPr>
  </w:style>
  <w:style w:type="paragraph" w:styleId="Pieddepage">
    <w:name w:val="footer"/>
    <w:basedOn w:val="Normal"/>
    <w:link w:val="PieddepageCar"/>
    <w:rsid w:val="0059291E"/>
    <w:pPr>
      <w:pBdr>
        <w:top w:val="single" w:sz="4" w:space="1" w:color="auto"/>
      </w:pBdr>
      <w:tabs>
        <w:tab w:val="center" w:pos="4536"/>
        <w:tab w:val="right" w:pos="9639"/>
      </w:tabs>
    </w:pPr>
    <w:rPr>
      <w:sz w:val="14"/>
    </w:rPr>
  </w:style>
  <w:style w:type="character" w:customStyle="1" w:styleId="PieddepageCar">
    <w:name w:val="Pied de page Car"/>
    <w:link w:val="Pieddepage"/>
    <w:rsid w:val="0059291E"/>
    <w:rPr>
      <w:rFonts w:ascii="Arial" w:eastAsia="Times New Roman" w:hAnsi="Arial" w:cs="Times New Roman"/>
      <w:sz w:val="14"/>
      <w:lang w:eastAsia="fr-FR"/>
    </w:rPr>
  </w:style>
  <w:style w:type="character" w:styleId="Lienhypertexte">
    <w:name w:val="Hyperlink"/>
    <w:uiPriority w:val="99"/>
    <w:rsid w:val="0059291E"/>
    <w:rPr>
      <w:color w:val="auto"/>
      <w:u w:val="single"/>
    </w:rPr>
  </w:style>
  <w:style w:type="paragraph" w:customStyle="1" w:styleId="Tableaucorpsdetexte">
    <w:name w:val="Tableau corps de texte"/>
    <w:basedOn w:val="Normal"/>
    <w:link w:val="TableaucorpsdetexteCar"/>
    <w:qFormat/>
    <w:rsid w:val="0059291E"/>
    <w:pPr>
      <w:spacing w:before="60" w:after="60"/>
    </w:pPr>
    <w:rPr>
      <w:sz w:val="18"/>
      <w:szCs w:val="20"/>
    </w:rPr>
  </w:style>
  <w:style w:type="paragraph" w:customStyle="1" w:styleId="Tableauen-tte">
    <w:name w:val="Tableau en-tête"/>
    <w:link w:val="Tableauen-tteCar"/>
    <w:qFormat/>
    <w:rsid w:val="0059291E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18"/>
      <w:szCs w:val="20"/>
      <w:lang w:eastAsia="fr-FR"/>
    </w:rPr>
  </w:style>
  <w:style w:type="character" w:customStyle="1" w:styleId="TableaucorpsdetexteCar">
    <w:name w:val="Tableau corps de texte Car"/>
    <w:link w:val="Tableaucorpsdetexte"/>
    <w:rsid w:val="00D77E69"/>
    <w:rPr>
      <w:rFonts w:ascii="Arial" w:eastAsia="Times New Roman" w:hAnsi="Arial" w:cs="Times New Roman"/>
      <w:sz w:val="18"/>
      <w:szCs w:val="20"/>
      <w:lang w:eastAsia="fr-FR"/>
    </w:rPr>
  </w:style>
  <w:style w:type="paragraph" w:customStyle="1" w:styleId="Encadrbleu">
    <w:name w:val="Encadré bleu"/>
    <w:basedOn w:val="Encadr"/>
    <w:rsid w:val="0059291E"/>
    <w:pPr>
      <w:shd w:val="clear" w:color="auto" w:fill="B5DFEB"/>
    </w:pPr>
  </w:style>
  <w:style w:type="paragraph" w:styleId="En-tte">
    <w:name w:val="header"/>
    <w:basedOn w:val="Normal"/>
    <w:link w:val="En-tteCar"/>
    <w:rsid w:val="005929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77E69"/>
    <w:rPr>
      <w:rFonts w:ascii="Arial" w:eastAsia="Times New Roman" w:hAnsi="Arial" w:cs="Times New Roman"/>
      <w:sz w:val="20"/>
      <w:lang w:eastAsia="fr-FR"/>
    </w:rPr>
  </w:style>
  <w:style w:type="character" w:customStyle="1" w:styleId="Titre1Car">
    <w:name w:val="Titre 1 Car"/>
    <w:basedOn w:val="Policepardfaut"/>
    <w:link w:val="Titre1"/>
    <w:rsid w:val="004604DF"/>
    <w:rPr>
      <w:rFonts w:ascii="Arial Black" w:eastAsia="Times New Roman" w:hAnsi="Arial Black" w:cs="Times New Roman"/>
      <w:caps/>
      <w:sz w:val="36"/>
      <w:szCs w:val="36"/>
      <w:lang w:eastAsia="fr-FR"/>
    </w:rPr>
  </w:style>
  <w:style w:type="character" w:customStyle="1" w:styleId="Titre2Car">
    <w:name w:val="Titre 2 Car"/>
    <w:basedOn w:val="Policepardfaut"/>
    <w:link w:val="Titre2"/>
    <w:rsid w:val="004604DF"/>
    <w:rPr>
      <w:rFonts w:ascii="Arial" w:eastAsia="Times New Roman" w:hAnsi="Arial" w:cs="Times New Roman"/>
      <w:b/>
      <w:bCs/>
      <w:sz w:val="30"/>
      <w:szCs w:val="30"/>
      <w:lang w:eastAsia="fr-FR"/>
    </w:rPr>
  </w:style>
  <w:style w:type="character" w:customStyle="1" w:styleId="Titre3Car">
    <w:name w:val="Titre 3 Car"/>
    <w:basedOn w:val="Policepardfaut"/>
    <w:link w:val="Titre3"/>
    <w:rsid w:val="004604DF"/>
    <w:rPr>
      <w:rFonts w:ascii="Arial" w:eastAsia="Times New Roman" w:hAnsi="Arial" w:cs="Arial"/>
      <w:b/>
      <w:bCs/>
      <w:cap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4604DF"/>
    <w:rPr>
      <w:rFonts w:ascii="Arial" w:eastAsia="Times New Roman" w:hAnsi="Arial" w:cs="Arial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4604DF"/>
    <w:rPr>
      <w:rFonts w:ascii="Arial" w:eastAsia="Times New Roman" w:hAnsi="Arial" w:cs="Arial"/>
      <w:b/>
      <w:bCs/>
      <w:lang w:eastAsia="fr-FR"/>
    </w:rPr>
  </w:style>
  <w:style w:type="character" w:customStyle="1" w:styleId="Titre6Car">
    <w:name w:val="Titre 6 Car"/>
    <w:basedOn w:val="Policepardfaut"/>
    <w:link w:val="Titre6"/>
    <w:rsid w:val="004604DF"/>
    <w:rPr>
      <w:rFonts w:ascii="Arial" w:eastAsia="Times New Roman" w:hAnsi="Arial" w:cs="Times New Roman"/>
      <w:b/>
      <w:bCs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rsid w:val="004604DF"/>
    <w:rPr>
      <w:rFonts w:ascii="Arial" w:eastAsia="Times New Roman" w:hAnsi="Arial" w:cs="Times New Roman"/>
      <w:b/>
      <w:bCs/>
      <w:i/>
      <w:iCs/>
      <w:sz w:val="20"/>
      <w:lang w:eastAsia="fr-FR"/>
    </w:rPr>
  </w:style>
  <w:style w:type="character" w:customStyle="1" w:styleId="Titre8Car">
    <w:name w:val="Titre 8 Car"/>
    <w:basedOn w:val="Policepardfaut"/>
    <w:link w:val="Titre8"/>
    <w:rsid w:val="004604DF"/>
    <w:rPr>
      <w:rFonts w:ascii="Arial" w:eastAsia="Times New Roman" w:hAnsi="Arial" w:cs="Times New Roman"/>
      <w:b/>
      <w:bCs/>
      <w:i/>
      <w:iCs/>
      <w:sz w:val="20"/>
      <w:lang w:eastAsia="fr-FR"/>
    </w:rPr>
  </w:style>
  <w:style w:type="character" w:customStyle="1" w:styleId="Titre9Car">
    <w:name w:val="Titre 9 Car"/>
    <w:basedOn w:val="Policepardfaut"/>
    <w:link w:val="Titre9"/>
    <w:rsid w:val="004604DF"/>
    <w:rPr>
      <w:rFonts w:ascii="Arial" w:eastAsia="Times New Roman" w:hAnsi="Arial" w:cs="Times New Roman"/>
      <w:i/>
      <w:iCs/>
      <w:sz w:val="20"/>
      <w:lang w:eastAsia="fr-FR"/>
    </w:rPr>
  </w:style>
  <w:style w:type="paragraph" w:customStyle="1" w:styleId="Corptexte0">
    <w:name w:val="Corp texte 0"/>
    <w:basedOn w:val="Normal"/>
    <w:link w:val="Corptexte0Car1"/>
    <w:qFormat/>
    <w:rsid w:val="0059291E"/>
    <w:pPr>
      <w:spacing w:before="120"/>
    </w:pPr>
  </w:style>
  <w:style w:type="character" w:customStyle="1" w:styleId="Corptexte0Car1">
    <w:name w:val="Corp texte 0 Car1"/>
    <w:link w:val="Corptexte0"/>
    <w:rsid w:val="0059291E"/>
    <w:rPr>
      <w:rFonts w:ascii="Arial" w:eastAsia="Times New Roman" w:hAnsi="Arial" w:cs="Times New Roman"/>
      <w:sz w:val="20"/>
      <w:lang w:eastAsia="fr-FR"/>
    </w:rPr>
  </w:style>
  <w:style w:type="paragraph" w:customStyle="1" w:styleId="Corptexte1">
    <w:name w:val="Corp texte 1"/>
    <w:basedOn w:val="Normal"/>
    <w:qFormat/>
    <w:rsid w:val="0059291E"/>
    <w:pPr>
      <w:spacing w:before="120"/>
      <w:ind w:left="567"/>
    </w:pPr>
  </w:style>
  <w:style w:type="paragraph" w:customStyle="1" w:styleId="Corptexte2">
    <w:name w:val="Corp texte 2"/>
    <w:basedOn w:val="Normal"/>
    <w:qFormat/>
    <w:rsid w:val="0059291E"/>
    <w:pPr>
      <w:spacing w:before="120"/>
      <w:ind w:left="1134"/>
    </w:pPr>
  </w:style>
  <w:style w:type="paragraph" w:customStyle="1" w:styleId="Corptexte3">
    <w:name w:val="Corp texte 3"/>
    <w:basedOn w:val="Normal"/>
    <w:qFormat/>
    <w:rsid w:val="0059291E"/>
    <w:pPr>
      <w:spacing w:before="120"/>
      <w:ind w:left="1701"/>
    </w:pPr>
  </w:style>
  <w:style w:type="paragraph" w:customStyle="1" w:styleId="Corptexte4">
    <w:name w:val="Corp texte 4"/>
    <w:basedOn w:val="Normal"/>
    <w:qFormat/>
    <w:rsid w:val="0059291E"/>
    <w:pPr>
      <w:spacing w:before="120"/>
      <w:ind w:left="2268"/>
    </w:pPr>
  </w:style>
  <w:style w:type="paragraph" w:customStyle="1" w:styleId="Corptexte5">
    <w:name w:val="Corp texte 5"/>
    <w:basedOn w:val="Normal"/>
    <w:rsid w:val="0059291E"/>
    <w:pPr>
      <w:spacing w:before="120"/>
      <w:ind w:left="2835"/>
    </w:pPr>
  </w:style>
  <w:style w:type="paragraph" w:customStyle="1" w:styleId="Puce1">
    <w:name w:val="Puce 1"/>
    <w:basedOn w:val="Normal"/>
    <w:link w:val="Puce1Car"/>
    <w:qFormat/>
    <w:rsid w:val="0059291E"/>
    <w:pPr>
      <w:numPr>
        <w:numId w:val="1"/>
      </w:numPr>
      <w:spacing w:before="60" w:after="60"/>
    </w:pPr>
  </w:style>
  <w:style w:type="character" w:customStyle="1" w:styleId="Puce1Car">
    <w:name w:val="Puce 1 Car"/>
    <w:link w:val="Puce1"/>
    <w:rsid w:val="0059291E"/>
    <w:rPr>
      <w:rFonts w:ascii="Arial" w:eastAsia="Times New Roman" w:hAnsi="Arial" w:cs="Times New Roman"/>
      <w:sz w:val="20"/>
      <w:lang w:eastAsia="fr-FR"/>
    </w:rPr>
  </w:style>
  <w:style w:type="paragraph" w:customStyle="1" w:styleId="Puce2">
    <w:name w:val="Puce 2"/>
    <w:basedOn w:val="Normal"/>
    <w:qFormat/>
    <w:rsid w:val="0059291E"/>
    <w:pPr>
      <w:numPr>
        <w:numId w:val="4"/>
      </w:numPr>
      <w:tabs>
        <w:tab w:val="clear" w:pos="567"/>
        <w:tab w:val="left" w:pos="1701"/>
      </w:tabs>
      <w:spacing w:before="60" w:after="60"/>
    </w:pPr>
  </w:style>
  <w:style w:type="paragraph" w:customStyle="1" w:styleId="Puce3">
    <w:name w:val="Puce 3"/>
    <w:basedOn w:val="Normal"/>
    <w:qFormat/>
    <w:rsid w:val="0059291E"/>
    <w:pPr>
      <w:numPr>
        <w:numId w:val="2"/>
      </w:numPr>
      <w:spacing w:before="60" w:after="60"/>
    </w:pPr>
  </w:style>
  <w:style w:type="paragraph" w:customStyle="1" w:styleId="Puce4">
    <w:name w:val="Puce 4"/>
    <w:basedOn w:val="Normal"/>
    <w:qFormat/>
    <w:rsid w:val="0059291E"/>
    <w:pPr>
      <w:numPr>
        <w:numId w:val="3"/>
      </w:numPr>
      <w:spacing w:before="60" w:after="60"/>
    </w:pPr>
  </w:style>
  <w:style w:type="paragraph" w:customStyle="1" w:styleId="Titretableau">
    <w:name w:val="Titre tableau"/>
    <w:basedOn w:val="Normal"/>
    <w:link w:val="TitretableauCar"/>
    <w:rsid w:val="0059291E"/>
    <w:pPr>
      <w:spacing w:before="240" w:after="240"/>
      <w:jc w:val="center"/>
    </w:pPr>
    <w:rPr>
      <w:b/>
      <w:bCs/>
      <w:i/>
      <w:iCs/>
      <w:szCs w:val="24"/>
    </w:rPr>
  </w:style>
  <w:style w:type="paragraph" w:customStyle="1" w:styleId="Travail">
    <w:name w:val="Travail"/>
    <w:basedOn w:val="Normal"/>
    <w:link w:val="TravailCar"/>
    <w:qFormat/>
    <w:rsid w:val="0059291E"/>
    <w:pPr>
      <w:numPr>
        <w:numId w:val="11"/>
      </w:numPr>
      <w:spacing w:before="720" w:after="120"/>
    </w:pPr>
    <w:rPr>
      <w:b/>
      <w:bCs/>
      <w:caps/>
    </w:rPr>
  </w:style>
  <w:style w:type="paragraph" w:customStyle="1" w:styleId="Question">
    <w:name w:val="Question"/>
    <w:basedOn w:val="Corptexte0"/>
    <w:next w:val="Textequestion"/>
    <w:link w:val="QuestionCar"/>
    <w:qFormat/>
    <w:rsid w:val="0059291E"/>
    <w:pPr>
      <w:numPr>
        <w:numId w:val="5"/>
      </w:numPr>
      <w:spacing w:before="360"/>
    </w:pPr>
    <w:rPr>
      <w:rFonts w:cs="Arial"/>
      <w:b/>
      <w:bCs/>
    </w:rPr>
  </w:style>
  <w:style w:type="paragraph" w:customStyle="1" w:styleId="Sous-question">
    <w:name w:val="Sous-question"/>
    <w:basedOn w:val="Normal"/>
    <w:next w:val="Normal"/>
    <w:rsid w:val="0059291E"/>
    <w:pPr>
      <w:spacing w:before="60" w:after="60"/>
    </w:pPr>
  </w:style>
  <w:style w:type="paragraph" w:styleId="Notedebasdepage">
    <w:name w:val="footnote text"/>
    <w:basedOn w:val="Normal"/>
    <w:link w:val="NotedebasdepageCar"/>
    <w:semiHidden/>
    <w:rsid w:val="0059291E"/>
    <w:rPr>
      <w:sz w:val="18"/>
      <w:szCs w:val="18"/>
    </w:rPr>
  </w:style>
  <w:style w:type="character" w:customStyle="1" w:styleId="NotedebasdepageCar">
    <w:name w:val="Note de bas de page Car"/>
    <w:basedOn w:val="Policepardfaut"/>
    <w:link w:val="Notedebasdepage"/>
    <w:semiHidden/>
    <w:rsid w:val="004604DF"/>
    <w:rPr>
      <w:rFonts w:ascii="Arial" w:eastAsia="Times New Roman" w:hAnsi="Arial" w:cs="Times New Roman"/>
      <w:sz w:val="18"/>
      <w:szCs w:val="18"/>
      <w:lang w:eastAsia="fr-FR"/>
    </w:rPr>
  </w:style>
  <w:style w:type="character" w:styleId="Appelnotedebasdep">
    <w:name w:val="footnote reference"/>
    <w:semiHidden/>
    <w:rsid w:val="0059291E"/>
    <w:rPr>
      <w:rFonts w:ascii="Arial" w:hAnsi="Arial"/>
      <w:sz w:val="18"/>
      <w:szCs w:val="18"/>
      <w:vertAlign w:val="superscript"/>
    </w:rPr>
  </w:style>
  <w:style w:type="paragraph" w:customStyle="1" w:styleId="Titre0">
    <w:name w:val="Titre 0"/>
    <w:basedOn w:val="Normal"/>
    <w:qFormat/>
    <w:rsid w:val="0059291E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hd w:val="clear" w:color="auto" w:fill="F8A849"/>
      <w:autoSpaceDE w:val="0"/>
      <w:autoSpaceDN w:val="0"/>
      <w:adjustRightInd w:val="0"/>
      <w:ind w:left="2268" w:right="2268"/>
      <w:jc w:val="center"/>
    </w:pPr>
    <w:rPr>
      <w:rFonts w:cs="Arial"/>
      <w:b/>
      <w:caps/>
      <w:sz w:val="28"/>
      <w:szCs w:val="28"/>
    </w:rPr>
  </w:style>
  <w:style w:type="paragraph" w:customStyle="1" w:styleId="Pucesous-titre">
    <w:name w:val="Puce sous-titre"/>
    <w:basedOn w:val="Puce2"/>
    <w:qFormat/>
    <w:rsid w:val="0059291E"/>
    <w:pPr>
      <w:numPr>
        <w:numId w:val="7"/>
      </w:numPr>
      <w:spacing w:before="200" w:after="0"/>
    </w:pPr>
    <w:rPr>
      <w:b/>
    </w:rPr>
  </w:style>
  <w:style w:type="paragraph" w:customStyle="1" w:styleId="Titre1neutre">
    <w:name w:val="Titre 1_neutre"/>
    <w:basedOn w:val="Titre1"/>
    <w:next w:val="Normal"/>
    <w:qFormat/>
    <w:rsid w:val="0059291E"/>
    <w:pPr>
      <w:numPr>
        <w:numId w:val="0"/>
      </w:numPr>
    </w:pPr>
  </w:style>
  <w:style w:type="table" w:styleId="Grilledutableau">
    <w:name w:val="Table Grid"/>
    <w:basedOn w:val="TableauNormal"/>
    <w:rsid w:val="0059291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puce1">
    <w:name w:val="Tableau puce 1"/>
    <w:basedOn w:val="Normal"/>
    <w:next w:val="Tableaucorpsdetexte"/>
    <w:link w:val="Tableaupuce1Car"/>
    <w:rsid w:val="0059291E"/>
    <w:pPr>
      <w:numPr>
        <w:numId w:val="8"/>
      </w:numPr>
      <w:tabs>
        <w:tab w:val="clear" w:pos="142"/>
        <w:tab w:val="left" w:pos="284"/>
      </w:tabs>
      <w:spacing w:before="40" w:after="40"/>
      <w:jc w:val="left"/>
    </w:pPr>
    <w:rPr>
      <w:sz w:val="18"/>
      <w:szCs w:val="20"/>
    </w:rPr>
  </w:style>
  <w:style w:type="paragraph" w:customStyle="1" w:styleId="Sous-questiona">
    <w:name w:val="Sous-question a)"/>
    <w:basedOn w:val="Question"/>
    <w:link w:val="Sous-questionaCar"/>
    <w:qFormat/>
    <w:rsid w:val="0059291E"/>
    <w:pPr>
      <w:numPr>
        <w:ilvl w:val="1"/>
      </w:numPr>
      <w:spacing w:before="60" w:after="60"/>
      <w:ind w:right="142"/>
    </w:pPr>
    <w:rPr>
      <w:b w:val="0"/>
    </w:rPr>
  </w:style>
  <w:style w:type="paragraph" w:customStyle="1" w:styleId="Sous-questioncorrige">
    <w:name w:val="Sous-question corrigée"/>
    <w:basedOn w:val="Sous-questiona"/>
    <w:link w:val="Sous-questioncorrigeCar"/>
    <w:qFormat/>
    <w:rsid w:val="0059291E"/>
    <w:rPr>
      <w:b/>
    </w:rPr>
  </w:style>
  <w:style w:type="paragraph" w:customStyle="1" w:styleId="Textequestion">
    <w:name w:val="Texte question"/>
    <w:basedOn w:val="Normal"/>
    <w:link w:val="TextequestionCar"/>
    <w:rsid w:val="0059291E"/>
    <w:pPr>
      <w:spacing w:after="120"/>
      <w:ind w:right="57"/>
    </w:pPr>
    <w:rPr>
      <w:b/>
      <w:bCs/>
      <w:i/>
      <w:iCs/>
    </w:rPr>
  </w:style>
  <w:style w:type="paragraph" w:customStyle="1" w:styleId="nonc">
    <w:name w:val="Énoncé"/>
    <w:qFormat/>
    <w:rsid w:val="0059291E"/>
    <w:pPr>
      <w:spacing w:before="120" w:after="120" w:line="240" w:lineRule="auto"/>
      <w:ind w:left="567"/>
      <w:jc w:val="both"/>
    </w:pPr>
    <w:rPr>
      <w:rFonts w:ascii="Arial" w:eastAsia="Times New Roman" w:hAnsi="Arial" w:cs="Times New Roman"/>
      <w:b/>
      <w:bCs/>
      <w:i/>
      <w:iCs/>
      <w:sz w:val="20"/>
      <w:lang w:eastAsia="fr-FR"/>
    </w:rPr>
  </w:style>
  <w:style w:type="paragraph" w:customStyle="1" w:styleId="Commentaires">
    <w:name w:val="Commentaires"/>
    <w:basedOn w:val="Normal"/>
    <w:rsid w:val="0059291E"/>
    <w:pPr>
      <w:spacing w:before="60"/>
      <w:ind w:right="57"/>
    </w:pPr>
    <w:rPr>
      <w:i/>
    </w:rPr>
  </w:style>
  <w:style w:type="paragraph" w:customStyle="1" w:styleId="Reprisenonc">
    <w:name w:val="Reprise énoncé"/>
    <w:basedOn w:val="Normal"/>
    <w:qFormat/>
    <w:rsid w:val="0059291E"/>
    <w:pPr>
      <w:spacing w:before="120" w:after="120"/>
    </w:pPr>
    <w:rPr>
      <w:b/>
      <w:i/>
    </w:rPr>
  </w:style>
  <w:style w:type="paragraph" w:customStyle="1" w:styleId="Encadr">
    <w:name w:val="Encadré"/>
    <w:basedOn w:val="Normal"/>
    <w:qFormat/>
    <w:rsid w:val="0059291E"/>
    <w:pPr>
      <w:pBdr>
        <w:top w:val="single" w:sz="4" w:space="12" w:color="auto"/>
        <w:left w:val="single" w:sz="4" w:space="6" w:color="auto"/>
        <w:bottom w:val="single" w:sz="4" w:space="12" w:color="auto"/>
        <w:right w:val="single" w:sz="4" w:space="6" w:color="auto"/>
      </w:pBdr>
      <w:shd w:val="clear" w:color="auto" w:fill="FCDFB1"/>
      <w:spacing w:before="240" w:after="240"/>
      <w:ind w:left="2835" w:right="2835"/>
      <w:jc w:val="center"/>
    </w:pPr>
    <w:rPr>
      <w:b/>
      <w:caps/>
      <w:sz w:val="28"/>
    </w:rPr>
  </w:style>
  <w:style w:type="paragraph" w:customStyle="1" w:styleId="Article">
    <w:name w:val="Article"/>
    <w:basedOn w:val="Corptexte0"/>
    <w:next w:val="Normal"/>
    <w:rsid w:val="0059291E"/>
    <w:pPr>
      <w:suppressAutoHyphens/>
    </w:pPr>
    <w:rPr>
      <w:sz w:val="18"/>
    </w:rPr>
  </w:style>
  <w:style w:type="paragraph" w:customStyle="1" w:styleId="Reprisenoncliste">
    <w:name w:val="Reprise énoncé liste"/>
    <w:link w:val="ReprisenonclisteCar"/>
    <w:qFormat/>
    <w:rsid w:val="0059291E"/>
    <w:pPr>
      <w:numPr>
        <w:ilvl w:val="2"/>
        <w:numId w:val="11"/>
      </w:numPr>
      <w:spacing w:before="240" w:after="120" w:line="240" w:lineRule="auto"/>
      <w:jc w:val="both"/>
    </w:pPr>
    <w:rPr>
      <w:rFonts w:ascii="Arial" w:eastAsia="Times New Roman" w:hAnsi="Arial" w:cs="Arial"/>
      <w:b/>
      <w:i/>
      <w:sz w:val="20"/>
      <w:lang w:eastAsia="fr-FR"/>
    </w:rPr>
  </w:style>
  <w:style w:type="paragraph" w:customStyle="1" w:styleId="Tableaupuce2">
    <w:name w:val="Tableau puce 2"/>
    <w:rsid w:val="0059291E"/>
    <w:pPr>
      <w:numPr>
        <w:numId w:val="6"/>
      </w:num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fr-FR"/>
    </w:rPr>
  </w:style>
  <w:style w:type="paragraph" w:customStyle="1" w:styleId="Exemple">
    <w:name w:val="Exemple"/>
    <w:rsid w:val="0059291E"/>
    <w:pPr>
      <w:spacing w:before="120" w:after="0" w:line="240" w:lineRule="auto"/>
      <w:jc w:val="both"/>
    </w:pPr>
    <w:rPr>
      <w:rFonts w:ascii="Arial" w:eastAsia="Times New Roman" w:hAnsi="Arial" w:cs="Arial"/>
      <w:i/>
      <w:sz w:val="20"/>
      <w:szCs w:val="24"/>
      <w:lang w:eastAsia="fr-FR"/>
    </w:rPr>
  </w:style>
  <w:style w:type="paragraph" w:styleId="TM1">
    <w:name w:val="toc 1"/>
    <w:basedOn w:val="Normal"/>
    <w:next w:val="Normal"/>
    <w:uiPriority w:val="39"/>
    <w:rsid w:val="0059291E"/>
    <w:pPr>
      <w:tabs>
        <w:tab w:val="left" w:pos="1531"/>
        <w:tab w:val="right" w:leader="dot" w:pos="9639"/>
      </w:tabs>
      <w:spacing w:before="400" w:after="400"/>
      <w:ind w:left="1531" w:hanging="1531"/>
      <w:jc w:val="left"/>
    </w:pPr>
    <w:rPr>
      <w:b/>
      <w:caps/>
    </w:rPr>
  </w:style>
  <w:style w:type="paragraph" w:styleId="TM2">
    <w:name w:val="toc 2"/>
    <w:basedOn w:val="Normal"/>
    <w:next w:val="Normal"/>
    <w:uiPriority w:val="39"/>
    <w:rsid w:val="0059291E"/>
    <w:pPr>
      <w:tabs>
        <w:tab w:val="left" w:pos="284"/>
        <w:tab w:val="right" w:leader="dot" w:pos="9639"/>
      </w:tabs>
      <w:spacing w:before="120" w:after="120"/>
      <w:jc w:val="left"/>
    </w:pPr>
    <w:rPr>
      <w:b/>
    </w:rPr>
  </w:style>
  <w:style w:type="paragraph" w:styleId="TM3">
    <w:name w:val="toc 3"/>
    <w:basedOn w:val="Normal"/>
    <w:next w:val="Normal"/>
    <w:uiPriority w:val="39"/>
    <w:rsid w:val="0059291E"/>
    <w:pPr>
      <w:tabs>
        <w:tab w:val="left" w:pos="567"/>
        <w:tab w:val="right" w:leader="dot" w:pos="9639"/>
      </w:tabs>
      <w:spacing w:before="120" w:after="120"/>
      <w:ind w:left="568" w:hanging="284"/>
    </w:pPr>
  </w:style>
  <w:style w:type="paragraph" w:styleId="TM4">
    <w:name w:val="toc 4"/>
    <w:basedOn w:val="Normal"/>
    <w:next w:val="Normal"/>
    <w:uiPriority w:val="39"/>
    <w:rsid w:val="0059291E"/>
    <w:pPr>
      <w:tabs>
        <w:tab w:val="left" w:pos="964"/>
        <w:tab w:val="right" w:leader="dot" w:pos="9639"/>
      </w:tabs>
      <w:ind w:left="964" w:hanging="397"/>
    </w:pPr>
  </w:style>
  <w:style w:type="paragraph" w:customStyle="1" w:styleId="Pucesous-titrebis">
    <w:name w:val="Puce sous-titre bis"/>
    <w:basedOn w:val="Puce1"/>
    <w:qFormat/>
    <w:rsid w:val="0059291E"/>
    <w:pPr>
      <w:spacing w:before="120" w:after="0"/>
    </w:pPr>
    <w:rPr>
      <w:b/>
    </w:rPr>
  </w:style>
  <w:style w:type="paragraph" w:styleId="TM5">
    <w:name w:val="toc 5"/>
    <w:basedOn w:val="Normal"/>
    <w:next w:val="Normal"/>
    <w:autoRedefine/>
    <w:semiHidden/>
    <w:rsid w:val="0059291E"/>
    <w:pPr>
      <w:spacing w:before="600" w:after="480"/>
    </w:pPr>
    <w:rPr>
      <w:b/>
      <w:sz w:val="28"/>
    </w:rPr>
  </w:style>
  <w:style w:type="paragraph" w:customStyle="1" w:styleId="Pucesous-titreter">
    <w:name w:val="Puce sous-titre ter"/>
    <w:basedOn w:val="Puce2"/>
    <w:qFormat/>
    <w:rsid w:val="0059291E"/>
    <w:pPr>
      <w:spacing w:before="120" w:after="0"/>
    </w:pPr>
    <w:rPr>
      <w:b/>
    </w:rPr>
  </w:style>
  <w:style w:type="character" w:customStyle="1" w:styleId="Tableaupuce1Car">
    <w:name w:val="Tableau puce 1 Car"/>
    <w:link w:val="Tableaupuce1"/>
    <w:rsid w:val="0059291E"/>
    <w:rPr>
      <w:rFonts w:ascii="Arial" w:eastAsia="Times New Roman" w:hAnsi="Arial" w:cs="Times New Roman"/>
      <w:sz w:val="18"/>
      <w:szCs w:val="20"/>
      <w:lang w:eastAsia="fr-FR"/>
    </w:rPr>
  </w:style>
  <w:style w:type="table" w:customStyle="1" w:styleId="TableauYodago">
    <w:name w:val="Tableau Yodago"/>
    <w:basedOn w:val="Thmedutableau"/>
    <w:rsid w:val="0059291E"/>
    <w:pPr>
      <w:spacing w:before="40" w:after="40"/>
      <w:jc w:val="left"/>
    </w:pPr>
    <w:rPr>
      <w:rFonts w:ascii="Arial" w:hAnsi="Arial"/>
      <w:sz w:val="18"/>
    </w:rPr>
    <w:tblPr>
      <w:jc w:val="center"/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</w:style>
  <w:style w:type="table" w:styleId="Thmedutableau">
    <w:name w:val="Table Theme"/>
    <w:basedOn w:val="TableauNormal"/>
    <w:rsid w:val="0059291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Article">
    <w:name w:val="Titre Article"/>
    <w:basedOn w:val="Corptexte0"/>
    <w:next w:val="Normal"/>
    <w:rsid w:val="0059291E"/>
    <w:pPr>
      <w:jc w:val="center"/>
    </w:pPr>
    <w:rPr>
      <w:b/>
      <w:bCs/>
      <w:sz w:val="22"/>
    </w:rPr>
  </w:style>
  <w:style w:type="paragraph" w:customStyle="1" w:styleId="Sujet">
    <w:name w:val="Sujet"/>
    <w:basedOn w:val="Normal"/>
    <w:next w:val="Corptexte0"/>
    <w:rsid w:val="0059291E"/>
    <w:pPr>
      <w:numPr>
        <w:numId w:val="15"/>
      </w:numPr>
      <w:spacing w:before="120"/>
    </w:pPr>
    <w:rPr>
      <w:b/>
      <w:sz w:val="24"/>
      <w:szCs w:val="24"/>
    </w:rPr>
  </w:style>
  <w:style w:type="paragraph" w:customStyle="1" w:styleId="noncliste">
    <w:name w:val="Énoncé liste"/>
    <w:basedOn w:val="Normal"/>
    <w:qFormat/>
    <w:rsid w:val="0059291E"/>
    <w:pPr>
      <w:numPr>
        <w:ilvl w:val="1"/>
        <w:numId w:val="11"/>
      </w:numPr>
      <w:spacing w:before="120" w:after="120"/>
    </w:pPr>
    <w:rPr>
      <w:rFonts w:cs="Arial"/>
      <w:b/>
      <w:i/>
    </w:rPr>
  </w:style>
  <w:style w:type="numbering" w:customStyle="1" w:styleId="Travailaeffectuer">
    <w:name w:val="Travail a effectuer"/>
    <w:basedOn w:val="Aucuneliste"/>
    <w:rsid w:val="0059291E"/>
    <w:pPr>
      <w:numPr>
        <w:numId w:val="9"/>
      </w:numPr>
    </w:pPr>
  </w:style>
  <w:style w:type="paragraph" w:customStyle="1" w:styleId="Commentairebis">
    <w:name w:val="Commentaire bis"/>
    <w:basedOn w:val="Normal"/>
    <w:rsid w:val="0059291E"/>
    <w:pPr>
      <w:spacing w:after="60"/>
      <w:ind w:left="567" w:right="142"/>
    </w:pPr>
    <w:rPr>
      <w:i/>
    </w:rPr>
  </w:style>
  <w:style w:type="paragraph" w:styleId="Textedebulles">
    <w:name w:val="Balloon Text"/>
    <w:basedOn w:val="Normal"/>
    <w:link w:val="TextedebullesCar"/>
    <w:rsid w:val="0059291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59291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Titre0bleu">
    <w:name w:val="Titre 0 bleu"/>
    <w:basedOn w:val="Titre0"/>
    <w:rsid w:val="0059291E"/>
    <w:pPr>
      <w:shd w:val="clear" w:color="auto" w:fill="41C6D4"/>
    </w:pPr>
  </w:style>
  <w:style w:type="character" w:customStyle="1" w:styleId="TextequestionCar">
    <w:name w:val="Texte question Car"/>
    <w:link w:val="Textequestion"/>
    <w:locked/>
    <w:rsid w:val="00791947"/>
    <w:rPr>
      <w:rFonts w:ascii="Arial" w:eastAsia="Times New Roman" w:hAnsi="Arial" w:cs="Times New Roman"/>
      <w:b/>
      <w:bCs/>
      <w:i/>
      <w:iCs/>
      <w:sz w:val="20"/>
      <w:lang w:eastAsia="fr-FR"/>
    </w:rPr>
  </w:style>
  <w:style w:type="character" w:customStyle="1" w:styleId="QuestionCar">
    <w:name w:val="Question Car"/>
    <w:link w:val="Question"/>
    <w:rsid w:val="00791947"/>
    <w:rPr>
      <w:rFonts w:ascii="Arial" w:eastAsia="Times New Roman" w:hAnsi="Arial" w:cs="Arial"/>
      <w:b/>
      <w:bCs/>
      <w:sz w:val="20"/>
      <w:lang w:eastAsia="fr-FR"/>
    </w:rPr>
  </w:style>
  <w:style w:type="character" w:customStyle="1" w:styleId="Sous-questionaCar">
    <w:name w:val="Sous-question a) Car"/>
    <w:link w:val="Sous-questiona"/>
    <w:rsid w:val="00791947"/>
    <w:rPr>
      <w:rFonts w:ascii="Arial" w:eastAsia="Times New Roman" w:hAnsi="Arial" w:cs="Arial"/>
      <w:bCs/>
      <w:sz w:val="20"/>
      <w:lang w:eastAsia="fr-FR"/>
    </w:rPr>
  </w:style>
  <w:style w:type="character" w:customStyle="1" w:styleId="Sous-questioncorrigeCar">
    <w:name w:val="Sous-question corrigée Car"/>
    <w:link w:val="Sous-questioncorrige"/>
    <w:rsid w:val="00791947"/>
    <w:rPr>
      <w:rFonts w:ascii="Arial" w:eastAsia="Times New Roman" w:hAnsi="Arial" w:cs="Arial"/>
      <w:b/>
      <w:bCs/>
      <w:sz w:val="20"/>
      <w:lang w:eastAsia="fr-FR"/>
    </w:rPr>
  </w:style>
  <w:style w:type="paragraph" w:styleId="Paragraphedeliste">
    <w:name w:val="List Paragraph"/>
    <w:basedOn w:val="Normal"/>
    <w:uiPriority w:val="34"/>
    <w:qFormat/>
    <w:rsid w:val="00753CFF"/>
    <w:pPr>
      <w:ind w:left="720"/>
      <w:contextualSpacing/>
    </w:pPr>
  </w:style>
  <w:style w:type="paragraph" w:customStyle="1" w:styleId="Standard">
    <w:name w:val="Standard"/>
    <w:rsid w:val="004129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Sansinterligne">
    <w:name w:val="No Spacing"/>
    <w:uiPriority w:val="1"/>
    <w:qFormat/>
    <w:rsid w:val="0034696B"/>
    <w:pPr>
      <w:spacing w:after="0" w:line="240" w:lineRule="auto"/>
    </w:pPr>
  </w:style>
  <w:style w:type="character" w:customStyle="1" w:styleId="Tableauen-tteCar">
    <w:name w:val="Tableau en-tête Car"/>
    <w:link w:val="Tableauen-tte"/>
    <w:rsid w:val="00253E3F"/>
    <w:rPr>
      <w:rFonts w:ascii="Arial" w:eastAsia="Times New Roman" w:hAnsi="Arial" w:cs="Times New Roman"/>
      <w:b/>
      <w:sz w:val="18"/>
      <w:szCs w:val="2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253E3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3E3F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3E3F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ht">
    <w:name w:val="ht"/>
    <w:basedOn w:val="Policepardfaut"/>
    <w:rsid w:val="00FD1CC5"/>
  </w:style>
  <w:style w:type="character" w:customStyle="1" w:styleId="TitretableauCar">
    <w:name w:val="Titre tableau Car"/>
    <w:link w:val="Titretableau"/>
    <w:rsid w:val="00F55348"/>
    <w:rPr>
      <w:rFonts w:ascii="Arial" w:eastAsia="Times New Roman" w:hAnsi="Arial" w:cs="Times New Roman"/>
      <w:b/>
      <w:bCs/>
      <w:i/>
      <w:iCs/>
      <w:sz w:val="20"/>
      <w:szCs w:val="24"/>
      <w:lang w:eastAsia="fr-FR"/>
    </w:rPr>
  </w:style>
  <w:style w:type="character" w:customStyle="1" w:styleId="TravailCar">
    <w:name w:val="Travail Car"/>
    <w:link w:val="Travail"/>
    <w:rsid w:val="00756CE0"/>
    <w:rPr>
      <w:rFonts w:ascii="Arial" w:eastAsia="Times New Roman" w:hAnsi="Arial" w:cs="Times New Roman"/>
      <w:b/>
      <w:bCs/>
      <w:caps/>
      <w:sz w:val="20"/>
      <w:lang w:eastAsia="fr-FR"/>
    </w:rPr>
  </w:style>
  <w:style w:type="character" w:customStyle="1" w:styleId="ReprisenonclisteCar">
    <w:name w:val="Reprise énoncé liste Car"/>
    <w:link w:val="Reprisenoncliste"/>
    <w:rsid w:val="00756CE0"/>
    <w:rPr>
      <w:rFonts w:ascii="Arial" w:eastAsia="Times New Roman" w:hAnsi="Arial" w:cs="Arial"/>
      <w:b/>
      <w:i/>
      <w:sz w:val="20"/>
      <w:lang w:eastAsia="fr-FR"/>
    </w:rPr>
  </w:style>
  <w:style w:type="paragraph" w:customStyle="1" w:styleId="StyleCorptexte0Avant0ptGaucheTraitspleinsdoubles">
    <w:name w:val="Style Corp texte 0 + Avant : 0 pt Gauche: (Traits pleins doubles ..."/>
    <w:basedOn w:val="Corptexte0"/>
    <w:rsid w:val="0059291E"/>
    <w:pPr>
      <w:pBdr>
        <w:left w:val="double" w:sz="4" w:space="4" w:color="auto"/>
      </w:pBdr>
      <w:spacing w:before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Mod&#232;les\darwin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83D33-1247-4953-9004-DF15852CB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darwin.dotx</Template>
  <TotalTime>41</TotalTime>
  <Pages>7</Pages>
  <Words>981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Bloc 1 - Sujet 3 - Examen oral 11/21 - Énoncé</vt:lpstr>
    </vt:vector>
  </TitlesOfParts>
  <Company>CFPB</Company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 1 - Sujet 3 - Examen oral 11/22 - Énoncé</dc:title>
  <dc:subject/>
  <dc:creator>mailley</dc:creator>
  <cp:keywords/>
  <cp:lastModifiedBy>DOISNEAU Amaury (BPVF)</cp:lastModifiedBy>
  <cp:revision>48</cp:revision>
  <cp:lastPrinted>2018-07-24T11:26:00Z</cp:lastPrinted>
  <dcterms:created xsi:type="dcterms:W3CDTF">2026-03-12T07:48:00Z</dcterms:created>
  <dcterms:modified xsi:type="dcterms:W3CDTF">2026-03-12T08:44:00Z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d18aa4-ed64-4d59-b931-5ad635491991_Enabled">
    <vt:lpwstr>true</vt:lpwstr>
  </property>
  <property fmtid="{D5CDD505-2E9C-101B-9397-08002B2CF9AE}" pid="3" name="MSIP_Label_7dd18aa4-ed64-4d59-b931-5ad635491991_SetDate">
    <vt:lpwstr>2026-03-12T07:37:34Z</vt:lpwstr>
  </property>
  <property fmtid="{D5CDD505-2E9C-101B-9397-08002B2CF9AE}" pid="4" name="MSIP_Label_7dd18aa4-ed64-4d59-b931-5ad635491991_Method">
    <vt:lpwstr>Privileged</vt:lpwstr>
  </property>
  <property fmtid="{D5CDD505-2E9C-101B-9397-08002B2CF9AE}" pid="5" name="MSIP_Label_7dd18aa4-ed64-4d59-b931-5ad635491991_Name">
    <vt:lpwstr>Standard</vt:lpwstr>
  </property>
  <property fmtid="{D5CDD505-2E9C-101B-9397-08002B2CF9AE}" pid="6" name="MSIP_Label_7dd18aa4-ed64-4d59-b931-5ad635491991_SiteId">
    <vt:lpwstr>d5bb6d35-8a82-4329-b49a-5030bd6497ab</vt:lpwstr>
  </property>
  <property fmtid="{D5CDD505-2E9C-101B-9397-08002B2CF9AE}" pid="7" name="MSIP_Label_7dd18aa4-ed64-4d59-b931-5ad635491991_ActionId">
    <vt:lpwstr>54ec40e7-e337-4321-a5a5-58c9365ed5ea</vt:lpwstr>
  </property>
  <property fmtid="{D5CDD505-2E9C-101B-9397-08002B2CF9AE}" pid="8" name="MSIP_Label_7dd18aa4-ed64-4d59-b931-5ad635491991_ContentBits">
    <vt:lpwstr>0</vt:lpwstr>
  </property>
  <property fmtid="{D5CDD505-2E9C-101B-9397-08002B2CF9AE}" pid="9" name="MSIP_Label_7dd18aa4-ed64-4d59-b931-5ad635491991_Tag">
    <vt:lpwstr>10, 0, 1, 1</vt:lpwstr>
  </property>
</Properties>
</file>